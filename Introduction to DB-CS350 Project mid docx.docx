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48346C"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&#13;&#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48346C"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&#13;&#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">
                    <v:rect id="Rectangle 199" o:spid="_x0000_s1029"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37343715">
                    <wp:simplePos x="0" y="0"/>
                    <wp:positionH relativeFrom="page">
                      <wp:posOffset>457200</wp:posOffset>
                    </wp:positionH>
                    <wp:positionV relativeFrom="margin">
                      <wp:posOffset>2905125</wp:posOffset>
                    </wp:positionV>
                    <wp:extent cx="6858000" cy="1266825"/>
                    <wp:effectExtent l="0" t="0" r="0" b="317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48346C">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2"/>
                                  <w:gridCol w:w="1431"/>
                                  <w:gridCol w:w="3592"/>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72041953"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56277">
                                        <w:rPr>
                                          <w:b/>
                                          <w:bCs/>
                                          <w:sz w:val="28"/>
                                          <w:szCs w:val="28"/>
                                        </w:rPr>
                                        <w:t>Ghazal wakil</w:t>
                                      </w:r>
                                    </w:p>
                                    <w:p w14:paraId="26645DCD" w14:textId="17E209FD" w:rsidR="00496101" w:rsidRPr="006C507D" w:rsidRDefault="006C507D">
                                      <w:pPr>
                                        <w:pStyle w:val="Footer"/>
                                        <w:rPr>
                                          <w:b/>
                                          <w:bCs/>
                                          <w:sz w:val="28"/>
                                          <w:szCs w:val="28"/>
                                        </w:rPr>
                                      </w:pPr>
                                      <w:r w:rsidRPr="006C507D">
                                        <w:rPr>
                                          <w:b/>
                                          <w:bCs/>
                                          <w:sz w:val="28"/>
                                          <w:szCs w:val="28"/>
                                        </w:rPr>
                                        <w:t xml:space="preserve">Name: </w:t>
                                      </w:r>
                                      <w:r w:rsidR="008F0763">
                                        <w:rPr>
                                          <w:b/>
                                          <w:bCs/>
                                          <w:sz w:val="28"/>
                                          <w:szCs w:val="28"/>
                                        </w:rPr>
                                        <w:t>Anhar als</w:t>
                                      </w:r>
                                      <w:r w:rsidR="00D236DB">
                                        <w:rPr>
                                          <w:b/>
                                          <w:bCs/>
                                          <w:sz w:val="28"/>
                                          <w:szCs w:val="28"/>
                                        </w:rPr>
                                        <w:t>afour</w:t>
                                      </w:r>
                                    </w:p>
                                    <w:p w14:paraId="707865F2" w14:textId="313652EE"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102632">
                                        <w:rPr>
                                          <w:b/>
                                          <w:bCs/>
                                          <w:sz w:val="28"/>
                                          <w:szCs w:val="28"/>
                                        </w:rPr>
                                        <w:t>Mona alsulami</w:t>
                                      </w:r>
                                    </w:p>
                                    <w:p w14:paraId="3862EEE8" w14:textId="5E9CB5EF"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4033B3">
                                        <w:rPr>
                                          <w:b/>
                                          <w:bCs/>
                                          <w:sz w:val="28"/>
                                          <w:szCs w:val="28"/>
                                        </w:rPr>
                                        <w:t>Nahlah alragas</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5CBB22EC" w:rsidR="00496101" w:rsidRPr="006C507D" w:rsidRDefault="00A24678" w:rsidP="006C507D">
                                      <w:pPr>
                                        <w:pStyle w:val="Footer"/>
                                        <w:rPr>
                                          <w:b/>
                                          <w:bCs/>
                                          <w:sz w:val="28"/>
                                          <w:szCs w:val="28"/>
                                        </w:rPr>
                                      </w:pPr>
                                      <w:r w:rsidRPr="006C507D">
                                        <w:rPr>
                                          <w:b/>
                                          <w:bCs/>
                                          <w:sz w:val="28"/>
                                          <w:szCs w:val="28"/>
                                        </w:rPr>
                                        <w:t xml:space="preserve">ID: </w:t>
                                      </w:r>
                                      <w:r w:rsidR="00D236DB">
                                        <w:rPr>
                                          <w:b/>
                                          <w:bCs/>
                                          <w:sz w:val="28"/>
                                          <w:szCs w:val="28"/>
                                        </w:rPr>
                                        <w:t>2400</w:t>
                                      </w:r>
                                      <w:r w:rsidR="00B63E13">
                                        <w:rPr>
                                          <w:b/>
                                          <w:bCs/>
                                          <w:sz w:val="28"/>
                                          <w:szCs w:val="28"/>
                                        </w:rPr>
                                        <w:t>33970</w:t>
                                      </w:r>
                                    </w:p>
                                    <w:p w14:paraId="2A5E462A" w14:textId="6300DEAA"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D236DB">
                                        <w:rPr>
                                          <w:b/>
                                          <w:bCs/>
                                          <w:sz w:val="28"/>
                                          <w:szCs w:val="28"/>
                                        </w:rPr>
                                        <w:t>2400</w:t>
                                      </w:r>
                                      <w:r w:rsidR="0027138A">
                                        <w:rPr>
                                          <w:b/>
                                          <w:bCs/>
                                          <w:sz w:val="28"/>
                                          <w:szCs w:val="28"/>
                                        </w:rPr>
                                        <w:t>14320</w:t>
                                      </w:r>
                                    </w:p>
                                    <w:p w14:paraId="6E0E69A2" w14:textId="10B002F2"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B63E13">
                                        <w:rPr>
                                          <w:b/>
                                          <w:bCs/>
                                          <w:sz w:val="28"/>
                                          <w:szCs w:val="28"/>
                                        </w:rPr>
                                        <w:t>230051429</w:t>
                                      </w:r>
                                    </w:p>
                                    <w:p w14:paraId="66E350BF" w14:textId="1C86C30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02632">
                                        <w:rPr>
                                          <w:b/>
                                          <w:bCs/>
                                          <w:sz w:val="28"/>
                                          <w:szCs w:val="28"/>
                                        </w:rPr>
                                        <w:t>240005860</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" o:allowoverlap="f" filled="f" stroked="f" strokeweight=".5pt">
                    <v:textbox inset="0,0,0,0">
                      <w:txbxContent>
                        <w:p w14:paraId="758D2B67" w14:textId="30931AFC" w:rsidR="00496101" w:rsidRDefault="0048346C">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2"/>
                            <w:gridCol w:w="1431"/>
                            <w:gridCol w:w="3592"/>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72041953"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56277">
                                  <w:rPr>
                                    <w:b/>
                                    <w:bCs/>
                                    <w:sz w:val="28"/>
                                    <w:szCs w:val="28"/>
                                  </w:rPr>
                                  <w:t>Ghazal wakil</w:t>
                                </w:r>
                              </w:p>
                              <w:p w14:paraId="26645DCD" w14:textId="17E209FD" w:rsidR="00496101" w:rsidRPr="006C507D" w:rsidRDefault="006C507D">
                                <w:pPr>
                                  <w:pStyle w:val="Footer"/>
                                  <w:rPr>
                                    <w:b/>
                                    <w:bCs/>
                                    <w:sz w:val="28"/>
                                    <w:szCs w:val="28"/>
                                  </w:rPr>
                                </w:pPr>
                                <w:r w:rsidRPr="006C507D">
                                  <w:rPr>
                                    <w:b/>
                                    <w:bCs/>
                                    <w:sz w:val="28"/>
                                    <w:szCs w:val="28"/>
                                  </w:rPr>
                                  <w:t xml:space="preserve">Name: </w:t>
                                </w:r>
                                <w:r w:rsidR="008F0763">
                                  <w:rPr>
                                    <w:b/>
                                    <w:bCs/>
                                    <w:sz w:val="28"/>
                                    <w:szCs w:val="28"/>
                                  </w:rPr>
                                  <w:t>Anhar als</w:t>
                                </w:r>
                                <w:r w:rsidR="00D236DB">
                                  <w:rPr>
                                    <w:b/>
                                    <w:bCs/>
                                    <w:sz w:val="28"/>
                                    <w:szCs w:val="28"/>
                                  </w:rPr>
                                  <w:t>afour</w:t>
                                </w:r>
                              </w:p>
                              <w:p w14:paraId="707865F2" w14:textId="313652EE"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102632">
                                  <w:rPr>
                                    <w:b/>
                                    <w:bCs/>
                                    <w:sz w:val="28"/>
                                    <w:szCs w:val="28"/>
                                  </w:rPr>
                                  <w:t>Mona alsulami</w:t>
                                </w:r>
                              </w:p>
                              <w:p w14:paraId="3862EEE8" w14:textId="5E9CB5EF"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4033B3">
                                  <w:rPr>
                                    <w:b/>
                                    <w:bCs/>
                                    <w:sz w:val="28"/>
                                    <w:szCs w:val="28"/>
                                  </w:rPr>
                                  <w:t>Nahlah alragas</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5CBB22EC" w:rsidR="00496101" w:rsidRPr="006C507D" w:rsidRDefault="00A24678" w:rsidP="006C507D">
                                <w:pPr>
                                  <w:pStyle w:val="Footer"/>
                                  <w:rPr>
                                    <w:b/>
                                    <w:bCs/>
                                    <w:sz w:val="28"/>
                                    <w:szCs w:val="28"/>
                                  </w:rPr>
                                </w:pPr>
                                <w:r w:rsidRPr="006C507D">
                                  <w:rPr>
                                    <w:b/>
                                    <w:bCs/>
                                    <w:sz w:val="28"/>
                                    <w:szCs w:val="28"/>
                                  </w:rPr>
                                  <w:t xml:space="preserve">ID: </w:t>
                                </w:r>
                                <w:r w:rsidR="00D236DB">
                                  <w:rPr>
                                    <w:b/>
                                    <w:bCs/>
                                    <w:sz w:val="28"/>
                                    <w:szCs w:val="28"/>
                                  </w:rPr>
                                  <w:t>2400</w:t>
                                </w:r>
                                <w:r w:rsidR="00B63E13">
                                  <w:rPr>
                                    <w:b/>
                                    <w:bCs/>
                                    <w:sz w:val="28"/>
                                    <w:szCs w:val="28"/>
                                  </w:rPr>
                                  <w:t>33970</w:t>
                                </w:r>
                              </w:p>
                              <w:p w14:paraId="2A5E462A" w14:textId="6300DEAA"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D236DB">
                                  <w:rPr>
                                    <w:b/>
                                    <w:bCs/>
                                    <w:sz w:val="28"/>
                                    <w:szCs w:val="28"/>
                                  </w:rPr>
                                  <w:t>2400</w:t>
                                </w:r>
                                <w:r w:rsidR="0027138A">
                                  <w:rPr>
                                    <w:b/>
                                    <w:bCs/>
                                    <w:sz w:val="28"/>
                                    <w:szCs w:val="28"/>
                                  </w:rPr>
                                  <w:t>14320</w:t>
                                </w:r>
                              </w:p>
                              <w:p w14:paraId="6E0E69A2" w14:textId="10B002F2"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B63E13">
                                  <w:rPr>
                                    <w:b/>
                                    <w:bCs/>
                                    <w:sz w:val="28"/>
                                    <w:szCs w:val="28"/>
                                  </w:rPr>
                                  <w:t>230051429</w:t>
                                </w:r>
                              </w:p>
                              <w:p w14:paraId="66E350BF" w14:textId="1C86C30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02632">
                                  <w:rPr>
                                    <w:b/>
                                    <w:bCs/>
                                    <w:sz w:val="28"/>
                                    <w:szCs w:val="28"/>
                                  </w:rPr>
                                  <w:t>240005860</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&#13;&#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F57150F" w14:textId="77777777" w:rsidR="00D51628" w:rsidRDefault="00D51628" w:rsidP="005A70E2">
      <w:pPr>
        <w:jc w:val="both"/>
        <w:rPr>
          <w:rFonts w:ascii="Times New Roman" w:hAnsi="Times New Roman" w:cs="Times New Roman"/>
          <w:sz w:val="24"/>
          <w:szCs w:val="24"/>
        </w:rPr>
      </w:pPr>
    </w:p>
    <w:p w14:paraId="764E9E31" w14:textId="77777777" w:rsidR="00AA0061" w:rsidRDefault="00AA0061" w:rsidP="005A70E2">
      <w:pPr>
        <w:jc w:val="both"/>
        <w:rPr>
          <w:rFonts w:ascii="Times New Roman" w:hAnsi="Times New Roman" w:cs="Times New Roman"/>
          <w:sz w:val="56"/>
          <w:szCs w:val="56"/>
        </w:rPr>
      </w:pPr>
    </w:p>
    <w:p w14:paraId="5A225F48" w14:textId="08927992" w:rsidR="00D51628" w:rsidRPr="00AA0061" w:rsidRDefault="00D51628" w:rsidP="005A70E2">
      <w:pPr>
        <w:jc w:val="both"/>
        <w:rPr>
          <w:rFonts w:ascii="Times New Roman" w:hAnsi="Times New Roman" w:cs="Times New Roman"/>
          <w:sz w:val="56"/>
          <w:szCs w:val="56"/>
        </w:rPr>
      </w:pPr>
      <w:r w:rsidRPr="00AA0061">
        <w:rPr>
          <w:rFonts w:ascii="Times New Roman" w:hAnsi="Times New Roman" w:cs="Times New Roman"/>
          <w:sz w:val="56"/>
          <w:szCs w:val="56"/>
        </w:rPr>
        <w:t xml:space="preserve">Mid-project </w:t>
      </w:r>
      <w:r w:rsidR="00C36C8F" w:rsidRPr="00AA0061">
        <w:rPr>
          <w:rFonts w:ascii="Times New Roman" w:hAnsi="Times New Roman" w:cs="Times New Roman"/>
          <w:sz w:val="56"/>
          <w:szCs w:val="56"/>
        </w:rPr>
        <w:t xml:space="preserve">progress report </w:t>
      </w:r>
    </w:p>
    <w:p w14:paraId="171F8547" w14:textId="723AE10E" w:rsidR="00C36C8F" w:rsidRPr="00AA0061" w:rsidRDefault="00C36C8F" w:rsidP="005A70E2">
      <w:pPr>
        <w:jc w:val="both"/>
        <w:rPr>
          <w:rFonts w:ascii="Times New Roman" w:hAnsi="Times New Roman" w:cs="Times New Roman"/>
          <w:sz w:val="56"/>
          <w:szCs w:val="56"/>
        </w:rPr>
      </w:pPr>
      <w:r w:rsidRPr="00AA0061">
        <w:rPr>
          <w:rFonts w:ascii="Times New Roman" w:hAnsi="Times New Roman" w:cs="Times New Roman"/>
          <w:sz w:val="56"/>
          <w:szCs w:val="56"/>
        </w:rPr>
        <w:t xml:space="preserve">Is in the </w:t>
      </w:r>
      <w:r w:rsidR="00AA0061" w:rsidRPr="00AA0061">
        <w:rPr>
          <w:rFonts w:ascii="Times New Roman" w:hAnsi="Times New Roman" w:cs="Times New Roman"/>
          <w:sz w:val="56"/>
          <w:szCs w:val="56"/>
        </w:rPr>
        <w:t xml:space="preserve">last page </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4B0AF175" w14:textId="3437D901" w:rsidR="00D77082" w:rsidRPr="00C77675" w:rsidRDefault="006C007A" w:rsidP="00C77675">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2EDE644B" w14:textId="77777777" w:rsidR="00D77082" w:rsidRDefault="00D77082" w:rsidP="00D77082">
      <w:pPr>
        <w:pStyle w:val="ListBullet"/>
        <w:numPr>
          <w:ilvl w:val="0"/>
          <w:numId w:val="0"/>
        </w:numPr>
        <w:ind w:left="576" w:hanging="288"/>
        <w:rPr>
          <w:rFonts w:ascii="Times New Roman" w:hAnsi="Times New Roman" w:cs="Times New Roman"/>
          <w:sz w:val="24"/>
          <w:szCs w:val="24"/>
        </w:rPr>
      </w:pPr>
    </w:p>
    <w:p w14:paraId="7017D7F5" w14:textId="77777777" w:rsidR="008611BC" w:rsidRDefault="008611BC" w:rsidP="008611BC">
      <w:pPr>
        <w:pStyle w:val="ListBullet"/>
        <w:numPr>
          <w:ilvl w:val="0"/>
          <w:numId w:val="0"/>
        </w:numPr>
        <w:rPr>
          <w:rFonts w:ascii="Times New Roman" w:hAnsi="Times New Roman" w:cs="Times New Roman"/>
          <w:sz w:val="24"/>
          <w:szCs w:val="24"/>
        </w:rPr>
      </w:pPr>
    </w:p>
    <w:p w14:paraId="24D97F7C" w14:textId="77777777" w:rsidR="008611BC" w:rsidRDefault="008611BC" w:rsidP="008611BC">
      <w:pPr>
        <w:pStyle w:val="ListBullet"/>
        <w:numPr>
          <w:ilvl w:val="0"/>
          <w:numId w:val="0"/>
        </w:numPr>
        <w:rPr>
          <w:rFonts w:ascii="Times New Roman" w:hAnsi="Times New Roman" w:cs="Times New Roman"/>
          <w:sz w:val="24"/>
          <w:szCs w:val="24"/>
        </w:rPr>
      </w:pPr>
    </w:p>
    <w:p w14:paraId="284478D7"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05435050"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37BC1E1C"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607BDF89"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674C67DA" w14:textId="4E8B7361" w:rsidR="0051611A" w:rsidRDefault="007D6951" w:rsidP="00D77082">
      <w:pPr>
        <w:pStyle w:val="ListBullet"/>
        <w:numPr>
          <w:ilvl w:val="0"/>
          <w:numId w:val="0"/>
        </w:numPr>
        <w:ind w:left="576" w:hanging="288"/>
        <w:rPr>
          <w:rFonts w:ascii="Times New Roman" w:hAnsi="Times New Roman" w:cs="Times New Roman"/>
          <w:sz w:val="36"/>
          <w:szCs w:val="36"/>
        </w:rPr>
      </w:pPr>
      <w:r>
        <w:rPr>
          <w:rFonts w:ascii="Times New Roman" w:hAnsi="Times New Roman" w:cs="Times New Roman"/>
          <w:sz w:val="36"/>
          <w:szCs w:val="36"/>
        </w:rPr>
        <w:t>Next page</w:t>
      </w:r>
    </w:p>
    <w:p w14:paraId="3CE79282" w14:textId="77777777" w:rsidR="007D6951" w:rsidRDefault="007D6951" w:rsidP="00D77082">
      <w:pPr>
        <w:pStyle w:val="ListBullet"/>
        <w:numPr>
          <w:ilvl w:val="0"/>
          <w:numId w:val="0"/>
        </w:numPr>
        <w:ind w:left="576" w:hanging="288"/>
        <w:rPr>
          <w:rFonts w:ascii="Times New Roman" w:hAnsi="Times New Roman" w:cs="Times New Roman"/>
          <w:sz w:val="36"/>
          <w:szCs w:val="36"/>
        </w:rPr>
      </w:pPr>
    </w:p>
    <w:p w14:paraId="6CAD1820"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6580FE95"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64F11C4F"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4401834E"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73C2283F"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6827A98A"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1315F9C5"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3CA449BB"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4383D2BD" w14:textId="77777777" w:rsidR="0051611A" w:rsidRDefault="0051611A" w:rsidP="00D77082">
      <w:pPr>
        <w:pStyle w:val="ListBullet"/>
        <w:numPr>
          <w:ilvl w:val="0"/>
          <w:numId w:val="0"/>
        </w:numPr>
        <w:ind w:left="576" w:hanging="288"/>
        <w:rPr>
          <w:rFonts w:ascii="Times New Roman" w:hAnsi="Times New Roman" w:cs="Times New Roman"/>
          <w:sz w:val="36"/>
          <w:szCs w:val="36"/>
        </w:rPr>
      </w:pPr>
    </w:p>
    <w:p w14:paraId="5AA6C8D4" w14:textId="2EFD3916" w:rsidR="00D77082" w:rsidRPr="008611BC" w:rsidRDefault="00C0202A" w:rsidP="00D77082">
      <w:pPr>
        <w:pStyle w:val="ListBullet"/>
        <w:numPr>
          <w:ilvl w:val="0"/>
          <w:numId w:val="0"/>
        </w:numPr>
        <w:ind w:left="576" w:hanging="288"/>
        <w:rPr>
          <w:rFonts w:ascii="Times New Roman" w:hAnsi="Times New Roman" w:cs="Times New Roman"/>
          <w:sz w:val="36"/>
          <w:szCs w:val="36"/>
        </w:rPr>
      </w:pPr>
      <w:r w:rsidRPr="008611BC">
        <w:rPr>
          <w:rFonts w:ascii="Times New Roman" w:hAnsi="Times New Roman" w:cs="Times New Roman"/>
          <w:sz w:val="36"/>
          <w:szCs w:val="36"/>
        </w:rPr>
        <w:t xml:space="preserve">The assumptions </w:t>
      </w:r>
    </w:p>
    <w:p w14:paraId="783C0CBD" w14:textId="77777777" w:rsidR="00540DE6" w:rsidRPr="00540DE6" w:rsidRDefault="00540DE6">
      <w:pPr>
        <w:pStyle w:val="p1"/>
        <w:divId w:val="835460275"/>
        <w:rPr>
          <w:rFonts w:ascii="Times New Roman" w:hAnsi="Times New Roman"/>
        </w:rPr>
      </w:pPr>
      <w:r w:rsidRPr="00540DE6">
        <w:rPr>
          <w:rStyle w:val="s1"/>
          <w:rFonts w:ascii="Times New Roman" w:hAnsi="Times New Roman"/>
        </w:rPr>
        <w:t>Let's assume a single patient has multiple appointments. For example, a patient might have an appointment with an ophthalmologist and another with a neurologist. The relationship here is 1-N</w:t>
      </w:r>
    </w:p>
    <w:p w14:paraId="32C1B3CF" w14:textId="77777777" w:rsidR="00540DE6" w:rsidRPr="00540DE6" w:rsidRDefault="00540DE6">
      <w:pPr>
        <w:pStyle w:val="p2"/>
        <w:divId w:val="835460275"/>
        <w:rPr>
          <w:rFonts w:ascii="Times New Roman" w:hAnsi="Times New Roman"/>
        </w:rPr>
      </w:pPr>
    </w:p>
    <w:p w14:paraId="640D2E0C" w14:textId="3A52C20D" w:rsidR="00540DE6" w:rsidRPr="00540DE6" w:rsidRDefault="00540DE6" w:rsidP="0051611A">
      <w:pPr>
        <w:pStyle w:val="p1"/>
        <w:divId w:val="835460275"/>
        <w:rPr>
          <w:rFonts w:ascii="Times New Roman" w:hAnsi="Times New Roman"/>
        </w:rPr>
      </w:pPr>
      <w:r w:rsidRPr="00540DE6">
        <w:rPr>
          <w:rStyle w:val="s1"/>
          <w:rFonts w:ascii="Times New Roman" w:hAnsi="Times New Roman"/>
        </w:rPr>
        <w:t>We also assume the relationship between a doctor and an appointment is 1-N, since a doctor usually sees only one patient at a time, but a doctor can have multiple appointments.</w:t>
      </w:r>
    </w:p>
    <w:p w14:paraId="68AC6530" w14:textId="77777777" w:rsidR="00540DE6" w:rsidRPr="00540DE6" w:rsidRDefault="00540DE6">
      <w:pPr>
        <w:pStyle w:val="p1"/>
        <w:divId w:val="835460275"/>
        <w:rPr>
          <w:rFonts w:ascii="Times New Roman" w:hAnsi="Times New Roman"/>
        </w:rPr>
      </w:pPr>
      <w:r w:rsidRPr="00540DE6">
        <w:rPr>
          <w:rStyle w:val="s1"/>
          <w:rFonts w:ascii="Times New Roman" w:hAnsi="Times New Roman"/>
        </w:rPr>
        <w:t>Let's assume the relationship between an appointment and payment is that an appointment can be free (0) or require a payment (1). Therefore, the relationship between them is 1- 0..1</w:t>
      </w:r>
    </w:p>
    <w:p w14:paraId="38B2D2AE" w14:textId="77777777" w:rsidR="00540DE6" w:rsidRPr="00540DE6" w:rsidRDefault="00540DE6">
      <w:pPr>
        <w:pStyle w:val="p2"/>
        <w:divId w:val="835460275"/>
        <w:rPr>
          <w:rFonts w:ascii="Times New Roman" w:hAnsi="Times New Roman"/>
        </w:rPr>
      </w:pPr>
    </w:p>
    <w:p w14:paraId="3F493ACC" w14:textId="77777777" w:rsidR="00540DE6" w:rsidRPr="00540DE6" w:rsidRDefault="00540DE6">
      <w:pPr>
        <w:pStyle w:val="p1"/>
        <w:divId w:val="835460275"/>
        <w:rPr>
          <w:rFonts w:ascii="Times New Roman" w:hAnsi="Times New Roman"/>
        </w:rPr>
      </w:pPr>
      <w:r w:rsidRPr="00540DE6">
        <w:rPr>
          <w:rStyle w:val="s1"/>
          <w:rFonts w:ascii="Times New Roman" w:hAnsi="Times New Roman"/>
        </w:rPr>
        <w:t>The relationship between the appointment provider and the treatment provider, if we assume that a single appointment provider offers multiple treatments, is one, because a patient might be diagnosed with several conditions requiring multiple treatments during an appointment. The relationship here is 1-N</w:t>
      </w:r>
    </w:p>
    <w:p w14:paraId="776178ED" w14:textId="77777777" w:rsidR="00540DE6" w:rsidRPr="00540DE6" w:rsidRDefault="00540DE6">
      <w:pPr>
        <w:pStyle w:val="p2"/>
        <w:divId w:val="835460275"/>
        <w:rPr>
          <w:rFonts w:ascii="Times New Roman" w:hAnsi="Times New Roman"/>
        </w:rPr>
      </w:pPr>
    </w:p>
    <w:p w14:paraId="71690D9D" w14:textId="77777777" w:rsidR="00540DE6" w:rsidRPr="00540DE6" w:rsidRDefault="00540DE6">
      <w:pPr>
        <w:pStyle w:val="p1"/>
        <w:divId w:val="835460275"/>
        <w:rPr>
          <w:rFonts w:ascii="Times New Roman" w:hAnsi="Times New Roman"/>
        </w:rPr>
      </w:pPr>
      <w:r w:rsidRPr="00540DE6">
        <w:rPr>
          <w:rStyle w:val="s1"/>
          <w:rFonts w:ascii="Times New Roman" w:hAnsi="Times New Roman"/>
        </w:rPr>
        <w:t>If we assume that a single treatment uses multiple medications that a single medication can be used for multiple treatments, the relationship between treatment and medication is N-M</w:t>
      </w:r>
    </w:p>
    <w:p w14:paraId="663C2111" w14:textId="77777777" w:rsidR="00540DE6" w:rsidRPr="00540DE6" w:rsidRDefault="00540DE6">
      <w:pPr>
        <w:pStyle w:val="p2"/>
        <w:divId w:val="835460275"/>
        <w:rPr>
          <w:rFonts w:ascii="Times New Roman" w:hAnsi="Times New Roman"/>
        </w:rPr>
      </w:pPr>
    </w:p>
    <w:p w14:paraId="2BCD6BB5" w14:textId="77777777" w:rsidR="00540DE6" w:rsidRPr="00540DE6" w:rsidRDefault="00540DE6">
      <w:pPr>
        <w:pStyle w:val="p1"/>
        <w:divId w:val="835460275"/>
        <w:rPr>
          <w:rFonts w:ascii="Times New Roman" w:hAnsi="Times New Roman"/>
        </w:rPr>
      </w:pPr>
      <w:r w:rsidRPr="00540DE6">
        <w:rPr>
          <w:rStyle w:val="s1"/>
          <w:rFonts w:ascii="Times New Roman" w:hAnsi="Times New Roman"/>
        </w:rPr>
        <w:t>The relationship between a clinic provider and a doctor provider is 1-N , if we assume that a clinic employs multiple doctors, but each doctor works at only one clinic.</w:t>
      </w:r>
    </w:p>
    <w:p w14:paraId="02A9D321" w14:textId="77777777" w:rsidR="00540DE6" w:rsidRPr="00540DE6" w:rsidRDefault="00540DE6">
      <w:pPr>
        <w:pStyle w:val="p2"/>
        <w:divId w:val="835460275"/>
        <w:rPr>
          <w:rFonts w:ascii="Times New Roman" w:hAnsi="Times New Roman"/>
        </w:rPr>
      </w:pPr>
    </w:p>
    <w:p w14:paraId="48153A55" w14:textId="77777777" w:rsidR="00540DE6" w:rsidRPr="00540DE6" w:rsidRDefault="00540DE6">
      <w:pPr>
        <w:pStyle w:val="p1"/>
        <w:divId w:val="835460275"/>
        <w:rPr>
          <w:rFonts w:ascii="Times New Roman" w:hAnsi="Times New Roman"/>
        </w:rPr>
      </w:pPr>
      <w:r w:rsidRPr="00540DE6">
        <w:rPr>
          <w:rStyle w:val="s1"/>
          <w:rFonts w:ascii="Times New Roman" w:hAnsi="Times New Roman"/>
        </w:rPr>
        <w:t>We assume a 1-N relationship between the clinic and the room, since a single clinic contains several rooms.</w:t>
      </w:r>
    </w:p>
    <w:p w14:paraId="716BA233" w14:textId="77777777" w:rsidR="00540DE6" w:rsidRPr="00540DE6" w:rsidRDefault="00540DE6">
      <w:pPr>
        <w:pStyle w:val="p2"/>
        <w:divId w:val="835460275"/>
        <w:rPr>
          <w:rFonts w:ascii="Times New Roman" w:hAnsi="Times New Roman"/>
        </w:rPr>
      </w:pPr>
    </w:p>
    <w:p w14:paraId="493A6EC5" w14:textId="77777777" w:rsidR="00540DE6" w:rsidRPr="00540DE6" w:rsidRDefault="00540DE6">
      <w:pPr>
        <w:pStyle w:val="p1"/>
        <w:divId w:val="835460275"/>
        <w:rPr>
          <w:rFonts w:ascii="Times New Roman" w:hAnsi="Times New Roman"/>
        </w:rPr>
      </w:pPr>
      <w:r w:rsidRPr="00540DE6">
        <w:rPr>
          <w:rStyle w:val="s1"/>
          <w:rFonts w:ascii="Times New Roman" w:hAnsi="Times New Roman"/>
        </w:rPr>
        <w:t>Finally, we assumed that the doctor could be either a general practitioner or a specialist.</w:t>
      </w:r>
    </w:p>
    <w:p w14:paraId="27F4BFF9" w14:textId="77777777" w:rsidR="00C0202A" w:rsidRDefault="00C0202A" w:rsidP="00D77082">
      <w:pPr>
        <w:pStyle w:val="ListBullet"/>
        <w:numPr>
          <w:ilvl w:val="0"/>
          <w:numId w:val="0"/>
        </w:numPr>
        <w:ind w:left="576" w:hanging="288"/>
        <w:rPr>
          <w:rFonts w:ascii="Times New Roman" w:hAnsi="Times New Roman" w:cs="Times New Roman"/>
          <w:sz w:val="24"/>
          <w:szCs w:val="24"/>
        </w:rPr>
      </w:pPr>
    </w:p>
    <w:p w14:paraId="20121664"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063488DF"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68129647"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7CA46553"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1C7D9A99"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3204DDA1"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0225EAFF"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116C7077" w14:textId="77777777" w:rsidR="0051611A" w:rsidRDefault="0051611A" w:rsidP="0051611A">
      <w:pPr>
        <w:pStyle w:val="ListBullet"/>
        <w:numPr>
          <w:ilvl w:val="0"/>
          <w:numId w:val="0"/>
        </w:numPr>
        <w:rPr>
          <w:rFonts w:ascii="Times New Roman" w:hAnsi="Times New Roman" w:cs="Times New Roman"/>
          <w:sz w:val="24"/>
          <w:szCs w:val="24"/>
        </w:rPr>
      </w:pPr>
    </w:p>
    <w:p w14:paraId="183E1735" w14:textId="77777777" w:rsidR="0051611A" w:rsidRDefault="0051611A" w:rsidP="00D77082">
      <w:pPr>
        <w:pStyle w:val="ListBullet"/>
        <w:numPr>
          <w:ilvl w:val="0"/>
          <w:numId w:val="0"/>
        </w:numPr>
        <w:ind w:left="576" w:hanging="288"/>
        <w:rPr>
          <w:rFonts w:ascii="Times New Roman" w:hAnsi="Times New Roman" w:cs="Times New Roman"/>
          <w:sz w:val="24"/>
          <w:szCs w:val="24"/>
        </w:rPr>
      </w:pPr>
    </w:p>
    <w:p w14:paraId="28746762" w14:textId="32523EC0" w:rsidR="008611BC" w:rsidRPr="0051611A" w:rsidRDefault="008611BC" w:rsidP="00D77082">
      <w:pPr>
        <w:pStyle w:val="ListBullet"/>
        <w:numPr>
          <w:ilvl w:val="0"/>
          <w:numId w:val="0"/>
        </w:numPr>
        <w:ind w:left="576" w:hanging="288"/>
        <w:rPr>
          <w:rFonts w:ascii="Times New Roman" w:hAnsi="Times New Roman" w:cs="Times New Roman"/>
          <w:sz w:val="32"/>
          <w:szCs w:val="32"/>
        </w:rPr>
      </w:pPr>
      <w:r w:rsidRPr="0051611A">
        <w:rPr>
          <w:rFonts w:ascii="Times New Roman" w:hAnsi="Times New Roman" w:cs="Times New Roman"/>
          <w:sz w:val="32"/>
          <w:szCs w:val="32"/>
        </w:rPr>
        <w:t xml:space="preserve">EER diagram </w:t>
      </w:r>
    </w:p>
    <w:p w14:paraId="4CEFD878" w14:textId="2AA116B4" w:rsidR="008611BC" w:rsidRPr="00540DE6" w:rsidRDefault="008611BC" w:rsidP="00D77082">
      <w:pPr>
        <w:pStyle w:val="ListBullet"/>
        <w:numPr>
          <w:ilvl w:val="0"/>
          <w:numId w:val="0"/>
        </w:numPr>
        <w:ind w:left="576" w:hanging="288"/>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00F0C29F" wp14:editId="6143A131">
            <wp:simplePos x="0" y="0"/>
            <wp:positionH relativeFrom="column">
              <wp:posOffset>0</wp:posOffset>
            </wp:positionH>
            <wp:positionV relativeFrom="paragraph">
              <wp:posOffset>237490</wp:posOffset>
            </wp:positionV>
            <wp:extent cx="5349240" cy="3717925"/>
            <wp:effectExtent l="0" t="0" r="0" b="3175"/>
            <wp:wrapTopAndBottom/>
            <wp:docPr id="1586786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86420" name="Picture 1586786420"/>
                    <pic:cNvPicPr/>
                  </pic:nvPicPr>
                  <pic:blipFill>
                    <a:blip r:embed="rId15"/>
                    <a:stretch>
                      <a:fillRect/>
                    </a:stretch>
                  </pic:blipFill>
                  <pic:spPr>
                    <a:xfrm>
                      <a:off x="0" y="0"/>
                      <a:ext cx="5349240" cy="3717925"/>
                    </a:xfrm>
                    <a:prstGeom prst="rect">
                      <a:avLst/>
                    </a:prstGeom>
                  </pic:spPr>
                </pic:pic>
              </a:graphicData>
            </a:graphic>
          </wp:anchor>
        </w:drawing>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28E9823B" w14:textId="5095363E" w:rsidR="00B12D31" w:rsidRDefault="00B22A91" w:rsidP="00B12D31">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11CFA251" w14:textId="77777777" w:rsidR="00823B88" w:rsidRDefault="00823B88" w:rsidP="00823B88">
      <w:pPr>
        <w:spacing w:after="200" w:line="276" w:lineRule="auto"/>
        <w:rPr>
          <w:rFonts w:ascii="Times New Roman" w:hAnsi="Times New Roman" w:cs="Times New Roman"/>
          <w:sz w:val="24"/>
          <w:szCs w:val="24"/>
        </w:rPr>
      </w:pPr>
    </w:p>
    <w:p w14:paraId="7D2066C2" w14:textId="77777777" w:rsidR="00AA0061" w:rsidRDefault="00AA0061" w:rsidP="00AA0061">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5F131F7A" w14:textId="77777777" w:rsidR="00AA0061" w:rsidRDefault="00AA0061" w:rsidP="0055113D">
      <w:pPr>
        <w:spacing w:after="200" w:line="276" w:lineRule="auto"/>
        <w:ind w:left="360"/>
        <w:rPr>
          <w:rFonts w:ascii="Times New Roman" w:hAnsi="Times New Roman" w:cs="Times New Roman"/>
          <w:sz w:val="24"/>
          <w:szCs w:val="24"/>
        </w:rPr>
      </w:pPr>
    </w:p>
    <w:p w14:paraId="7BAB8706" w14:textId="77777777" w:rsidR="00AA0061" w:rsidRPr="00EC2668" w:rsidRDefault="00AA0061" w:rsidP="00AA0061">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7E67ED1C" w14:textId="77777777" w:rsidR="00AA0061" w:rsidRPr="00EC2668" w:rsidRDefault="00AA0061" w:rsidP="00AA0061">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740035A4" w14:textId="77777777" w:rsidR="00AA0061" w:rsidRPr="00EC2668" w:rsidRDefault="00AA0061" w:rsidP="00AA0061">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16D920" w14:textId="77777777" w:rsidR="00AA0061" w:rsidRPr="00B22A91" w:rsidRDefault="00AA0061" w:rsidP="0055113D">
      <w:pPr>
        <w:spacing w:after="200" w:line="276" w:lineRule="auto"/>
        <w:ind w:left="720"/>
        <w:rPr>
          <w:rFonts w:ascii="Times New Roman" w:hAnsi="Times New Roman" w:cs="Times New Roman"/>
          <w:sz w:val="24"/>
          <w:szCs w:val="24"/>
        </w:rPr>
      </w:pPr>
    </w:p>
    <w:p w14:paraId="08A4950E" w14:textId="77777777" w:rsidR="00823B88" w:rsidRDefault="00823B88" w:rsidP="00823B88">
      <w:pPr>
        <w:spacing w:after="200" w:line="276" w:lineRule="auto"/>
        <w:rPr>
          <w:rFonts w:ascii="Times New Roman" w:hAnsi="Times New Roman" w:cs="Times New Roman"/>
          <w:sz w:val="24"/>
          <w:szCs w:val="24"/>
        </w:rPr>
      </w:pPr>
    </w:p>
    <w:p w14:paraId="6CABD88D" w14:textId="77777777" w:rsidR="00823B88" w:rsidRDefault="00823B88" w:rsidP="00823B88">
      <w:pPr>
        <w:spacing w:after="200" w:line="276" w:lineRule="auto"/>
        <w:rPr>
          <w:rFonts w:ascii="Times New Roman" w:hAnsi="Times New Roman" w:cs="Times New Roman"/>
          <w:sz w:val="24"/>
          <w:szCs w:val="24"/>
        </w:rPr>
      </w:pPr>
    </w:p>
    <w:p w14:paraId="396562C8" w14:textId="77777777" w:rsidR="00823B88" w:rsidRDefault="00823B88" w:rsidP="00823B88">
      <w:pPr>
        <w:spacing w:after="200" w:line="276" w:lineRule="auto"/>
        <w:rPr>
          <w:rFonts w:ascii="Times New Roman" w:hAnsi="Times New Roman" w:cs="Times New Roman"/>
          <w:sz w:val="24"/>
          <w:szCs w:val="24"/>
        </w:rPr>
      </w:pPr>
    </w:p>
    <w:p w14:paraId="4AD2144E" w14:textId="77777777" w:rsidR="00823B88" w:rsidRDefault="00823B88" w:rsidP="00823B88">
      <w:pPr>
        <w:spacing w:after="200" w:line="276" w:lineRule="auto"/>
        <w:rPr>
          <w:rFonts w:ascii="Times New Roman" w:hAnsi="Times New Roman" w:cs="Times New Roman"/>
          <w:sz w:val="24"/>
          <w:szCs w:val="24"/>
        </w:rPr>
      </w:pPr>
    </w:p>
    <w:p w14:paraId="3C35304D" w14:textId="77777777" w:rsidR="00823B88" w:rsidRDefault="00823B88" w:rsidP="00823B88">
      <w:pPr>
        <w:spacing w:after="200" w:line="276" w:lineRule="auto"/>
        <w:rPr>
          <w:rFonts w:ascii="Times New Roman" w:hAnsi="Times New Roman" w:cs="Times New Roman"/>
          <w:sz w:val="24"/>
          <w:szCs w:val="24"/>
        </w:rPr>
      </w:pPr>
    </w:p>
    <w:p w14:paraId="602BFCAE" w14:textId="77777777" w:rsidR="00823B88" w:rsidRDefault="00823B88" w:rsidP="00823B88">
      <w:pPr>
        <w:spacing w:after="200" w:line="276" w:lineRule="auto"/>
        <w:rPr>
          <w:rFonts w:ascii="Times New Roman" w:hAnsi="Times New Roman" w:cs="Times New Roman"/>
          <w:sz w:val="24"/>
          <w:szCs w:val="24"/>
        </w:rPr>
      </w:pPr>
    </w:p>
    <w:p w14:paraId="79BB2BE5" w14:textId="77777777" w:rsidR="00823B88" w:rsidRDefault="00823B88" w:rsidP="00823B88">
      <w:pPr>
        <w:spacing w:after="200" w:line="276" w:lineRule="auto"/>
        <w:rPr>
          <w:rFonts w:ascii="Times New Roman" w:hAnsi="Times New Roman" w:cs="Times New Roman"/>
          <w:sz w:val="24"/>
          <w:szCs w:val="24"/>
        </w:rPr>
      </w:pPr>
    </w:p>
    <w:p w14:paraId="64A6BAC8" w14:textId="77777777" w:rsidR="00823B88" w:rsidRDefault="00823B88" w:rsidP="00823B88">
      <w:pPr>
        <w:spacing w:after="200" w:line="276" w:lineRule="auto"/>
        <w:rPr>
          <w:rFonts w:ascii="Times New Roman" w:hAnsi="Times New Roman" w:cs="Times New Roman"/>
          <w:sz w:val="24"/>
          <w:szCs w:val="24"/>
        </w:rPr>
      </w:pPr>
    </w:p>
    <w:p w14:paraId="2731BD37" w14:textId="77777777" w:rsidR="00823B88" w:rsidRDefault="00823B88" w:rsidP="00823B88">
      <w:pPr>
        <w:spacing w:after="200" w:line="276" w:lineRule="auto"/>
        <w:rPr>
          <w:rFonts w:ascii="Times New Roman" w:hAnsi="Times New Roman" w:cs="Times New Roman"/>
          <w:sz w:val="24"/>
          <w:szCs w:val="24"/>
        </w:rPr>
      </w:pPr>
    </w:p>
    <w:p w14:paraId="73D8FA5E" w14:textId="77777777" w:rsidR="00823B88" w:rsidRDefault="00823B88" w:rsidP="00823B88">
      <w:pPr>
        <w:spacing w:after="200" w:line="276" w:lineRule="auto"/>
        <w:rPr>
          <w:rFonts w:ascii="Times New Roman" w:hAnsi="Times New Roman" w:cs="Times New Roman"/>
          <w:sz w:val="24"/>
          <w:szCs w:val="24"/>
        </w:rPr>
      </w:pPr>
    </w:p>
    <w:p w14:paraId="1987328B" w14:textId="77777777" w:rsidR="00823B88" w:rsidRPr="00B12D31" w:rsidRDefault="00823B88" w:rsidP="00823B88">
      <w:pPr>
        <w:spacing w:after="200" w:line="276" w:lineRule="auto"/>
        <w:rPr>
          <w:rFonts w:ascii="Times New Roman" w:hAnsi="Times New Roman" w:cs="Times New Roman"/>
          <w:sz w:val="24"/>
          <w:szCs w:val="24"/>
        </w:rPr>
      </w:pPr>
    </w:p>
    <w:p w14:paraId="7C3118FD" w14:textId="23352A16"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w:t>
      </w:r>
    </w:p>
    <w:p w14:paraId="22B685CE" w14:textId="77777777" w:rsidR="00A94C57" w:rsidRDefault="00A94C57" w:rsidP="00A94C57">
      <w:pPr>
        <w:spacing w:after="200" w:line="276" w:lineRule="auto"/>
        <w:ind w:left="720"/>
        <w:rPr>
          <w:rFonts w:ascii="Times New Roman" w:hAnsi="Times New Roman" w:cs="Times New Roman"/>
          <w:sz w:val="24"/>
          <w:szCs w:val="24"/>
        </w:rPr>
      </w:pPr>
    </w:p>
    <w:p w14:paraId="5FC13F23" w14:textId="77777777" w:rsidR="008654C3" w:rsidRPr="00D103B1" w:rsidRDefault="00917353">
      <w:pPr>
        <w:pStyle w:val="p1"/>
        <w:divId w:val="1397124687"/>
        <w:rPr>
          <w:rFonts w:ascii="Times New Roman" w:hAnsi="Times New Roman"/>
        </w:rPr>
      </w:pPr>
      <w:r>
        <w:rPr>
          <w:rFonts w:ascii="Times New Roman" w:hAnsi="Times New Roman"/>
          <w:sz w:val="24"/>
          <w:szCs w:val="24"/>
        </w:rPr>
        <w:t xml:space="preserve"> </w:t>
      </w:r>
      <w:r w:rsidR="008654C3" w:rsidRPr="00D103B1">
        <w:rPr>
          <w:rStyle w:val="s1"/>
          <w:rFonts w:ascii="Times New Roman" w:hAnsi="Times New Roman"/>
        </w:rPr>
        <w:t>Mid-Project Progress Report</w:t>
      </w:r>
    </w:p>
    <w:p w14:paraId="13A000BA" w14:textId="77777777" w:rsidR="008654C3" w:rsidRPr="00D103B1" w:rsidRDefault="008654C3">
      <w:pPr>
        <w:pStyle w:val="p2"/>
        <w:divId w:val="1397124687"/>
        <w:rPr>
          <w:rFonts w:ascii="Times New Roman" w:hAnsi="Times New Roman"/>
        </w:rPr>
      </w:pPr>
    </w:p>
    <w:p w14:paraId="7C489F55"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Summary of Progress</w:t>
      </w:r>
    </w:p>
    <w:p w14:paraId="09156FD3" w14:textId="77777777" w:rsidR="008654C3" w:rsidRPr="00D103B1" w:rsidRDefault="008654C3">
      <w:pPr>
        <w:pStyle w:val="p2"/>
        <w:divId w:val="1397124687"/>
        <w:rPr>
          <w:rFonts w:ascii="Times New Roman" w:hAnsi="Times New Roman"/>
        </w:rPr>
      </w:pPr>
    </w:p>
    <w:p w14:paraId="166FB35E"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1. Ghazal wakil - has successfully completed Task 1 (Database Design)</w:t>
      </w:r>
      <w:r w:rsidRPr="00D103B1">
        <w:rPr>
          <w:rStyle w:val="apple-converted-space"/>
          <w:rFonts w:ascii="Times New Roman" w:hAnsi="Times New Roman"/>
        </w:rPr>
        <w:t> </w:t>
      </w:r>
    </w:p>
    <w:p w14:paraId="5640DC16"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including identifying the entities, defining the attributes, primary keys, foreign keys, relationships, cardinalities, and creating both the ER and EER diagrams</w:t>
      </w:r>
    </w:p>
    <w:p w14:paraId="11482803"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The design assumptions were also completed and added to the project document.</w:t>
      </w:r>
    </w:p>
    <w:p w14:paraId="1833C3C6" w14:textId="77777777" w:rsidR="008654C3" w:rsidRPr="00D103B1" w:rsidRDefault="008654C3">
      <w:pPr>
        <w:pStyle w:val="p2"/>
        <w:divId w:val="1397124687"/>
        <w:rPr>
          <w:rFonts w:ascii="Times New Roman" w:hAnsi="Times New Roman"/>
        </w:rPr>
      </w:pPr>
    </w:p>
    <w:p w14:paraId="14EA3DC0"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2. Anhar alsafour - is currently working on Task 2 (Database Implementation)</w:t>
      </w:r>
    </w:p>
    <w:p w14:paraId="794FB8C7"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The database and table creation process is in progress and the implementation is moving forward after resolving the coding issues encountered during development.</w:t>
      </w:r>
    </w:p>
    <w:p w14:paraId="027095D2" w14:textId="77777777" w:rsidR="008654C3" w:rsidRPr="00D103B1" w:rsidRDefault="008654C3">
      <w:pPr>
        <w:pStyle w:val="p2"/>
        <w:divId w:val="1397124687"/>
        <w:rPr>
          <w:rFonts w:ascii="Times New Roman" w:hAnsi="Times New Roman"/>
        </w:rPr>
      </w:pPr>
    </w:p>
    <w:p w14:paraId="34303F94"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3. Mona alsuami - has collaborated with the team by reviewing the project structure and helping organise the implementation plan</w:t>
      </w:r>
      <w:r w:rsidRPr="00D103B1">
        <w:rPr>
          <w:rStyle w:val="apple-converted-space"/>
          <w:rFonts w:ascii="Times New Roman" w:hAnsi="Times New Roman"/>
        </w:rPr>
        <w:t> </w:t>
      </w:r>
    </w:p>
    <w:p w14:paraId="3A03E3A4"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Since the project tasks are closely connected</w:t>
      </w:r>
      <w:r w:rsidRPr="00D103B1">
        <w:rPr>
          <w:rStyle w:val="apple-converted-space"/>
          <w:rFonts w:ascii="Times New Roman" w:hAnsi="Times New Roman"/>
        </w:rPr>
        <w:t xml:space="preserve">  </w:t>
      </w:r>
      <w:r w:rsidRPr="00D103B1">
        <w:rPr>
          <w:rStyle w:val="s1"/>
          <w:rFonts w:ascii="Times New Roman" w:hAnsi="Times New Roman"/>
        </w:rPr>
        <w:t>Mona is waiting for Task 2 to be completed before starting the SQL Operations in Task 3.</w:t>
      </w:r>
    </w:p>
    <w:p w14:paraId="4240D103" w14:textId="77777777" w:rsidR="008654C3" w:rsidRPr="00D103B1" w:rsidRDefault="008654C3">
      <w:pPr>
        <w:pStyle w:val="p2"/>
        <w:divId w:val="1397124687"/>
        <w:rPr>
          <w:rFonts w:ascii="Times New Roman" w:hAnsi="Times New Roman"/>
        </w:rPr>
      </w:pPr>
    </w:p>
    <w:p w14:paraId="4B9F300A"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4.</w:t>
      </w:r>
      <w:r w:rsidRPr="00D103B1">
        <w:rPr>
          <w:rStyle w:val="apple-converted-space"/>
          <w:rFonts w:ascii="Times New Roman" w:hAnsi="Times New Roman"/>
        </w:rPr>
        <w:t xml:space="preserve">  </w:t>
      </w:r>
      <w:r w:rsidRPr="00D103B1">
        <w:rPr>
          <w:rStyle w:val="s1"/>
          <w:rFonts w:ascii="Times New Roman" w:hAnsi="Times New Roman"/>
        </w:rPr>
        <w:t>Nahlah alragas- started preparing the project documentation</w:t>
      </w:r>
      <w:r w:rsidRPr="00D103B1">
        <w:rPr>
          <w:rStyle w:val="apple-converted-space"/>
          <w:rFonts w:ascii="Times New Roman" w:hAnsi="Times New Roman"/>
        </w:rPr>
        <w:t> </w:t>
      </w:r>
    </w:p>
    <w:p w14:paraId="3502C234"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including the Mid-Project Progress Report, while also organising the project files and ensuring that the documentation follows the required format.</w:t>
      </w:r>
    </w:p>
    <w:p w14:paraId="45E1252C" w14:textId="77777777" w:rsidR="008654C3" w:rsidRDefault="008654C3">
      <w:pPr>
        <w:pStyle w:val="p2"/>
        <w:divId w:val="1397124687"/>
        <w:rPr>
          <w:rFonts w:ascii="Times New Roman" w:hAnsi="Times New Roman"/>
        </w:rPr>
      </w:pPr>
    </w:p>
    <w:p w14:paraId="0009875E" w14:textId="77777777" w:rsidR="00A94C57" w:rsidRDefault="00A94C57">
      <w:pPr>
        <w:pStyle w:val="p2"/>
        <w:divId w:val="1397124687"/>
        <w:rPr>
          <w:rFonts w:ascii="Times New Roman" w:hAnsi="Times New Roman"/>
        </w:rPr>
      </w:pPr>
    </w:p>
    <w:p w14:paraId="4C0FF5C9" w14:textId="77777777" w:rsidR="00A94C57" w:rsidRDefault="00A94C57">
      <w:pPr>
        <w:pStyle w:val="p2"/>
        <w:divId w:val="1397124687"/>
        <w:rPr>
          <w:rFonts w:ascii="Times New Roman" w:hAnsi="Times New Roman"/>
        </w:rPr>
      </w:pPr>
    </w:p>
    <w:p w14:paraId="78DD9808" w14:textId="77777777" w:rsidR="00A94C57" w:rsidRDefault="00A94C57">
      <w:pPr>
        <w:pStyle w:val="p2"/>
        <w:divId w:val="1397124687"/>
        <w:rPr>
          <w:rFonts w:ascii="Times New Roman" w:hAnsi="Times New Roman"/>
        </w:rPr>
      </w:pPr>
    </w:p>
    <w:p w14:paraId="70238F2E" w14:textId="77777777" w:rsidR="00A94C57" w:rsidRDefault="00A94C57">
      <w:pPr>
        <w:pStyle w:val="p2"/>
        <w:divId w:val="1397124687"/>
        <w:rPr>
          <w:rFonts w:ascii="Times New Roman" w:hAnsi="Times New Roman"/>
        </w:rPr>
      </w:pPr>
    </w:p>
    <w:p w14:paraId="0A01F3CC" w14:textId="77777777" w:rsidR="00A94C57" w:rsidRDefault="00A94C57">
      <w:pPr>
        <w:pStyle w:val="p2"/>
        <w:divId w:val="1397124687"/>
        <w:rPr>
          <w:rFonts w:ascii="Times New Roman" w:hAnsi="Times New Roman"/>
        </w:rPr>
      </w:pPr>
    </w:p>
    <w:p w14:paraId="08F03F1B" w14:textId="77777777" w:rsidR="00A94C57" w:rsidRPr="00D103B1" w:rsidRDefault="00A94C57">
      <w:pPr>
        <w:pStyle w:val="p2"/>
        <w:divId w:val="1397124687"/>
        <w:rPr>
          <w:rFonts w:ascii="Times New Roman" w:hAnsi="Times New Roman"/>
        </w:rPr>
      </w:pPr>
    </w:p>
    <w:p w14:paraId="1C152529" w14:textId="77777777" w:rsidR="00A94C57" w:rsidRDefault="00A94C57">
      <w:pPr>
        <w:pStyle w:val="p1"/>
        <w:divId w:val="1397124687"/>
        <w:rPr>
          <w:rStyle w:val="s1"/>
          <w:rFonts w:ascii="Times New Roman" w:hAnsi="Times New Roman"/>
        </w:rPr>
      </w:pPr>
    </w:p>
    <w:p w14:paraId="0EC204D2" w14:textId="331406F1" w:rsidR="0025665E" w:rsidRPr="0025665E" w:rsidRDefault="0025665E" w:rsidP="0025665E">
      <w:pPr>
        <w:spacing w:after="0" w:line="240" w:lineRule="auto"/>
        <w:divId w:val="54553432"/>
        <w:rPr>
          <w:rFonts w:ascii="Times New Roman" w:eastAsiaTheme="minorEastAsia" w:hAnsi="Times New Roman" w:cs="Times New Roman"/>
          <w:color w:val="auto"/>
          <w:sz w:val="28"/>
          <w:szCs w:val="28"/>
          <w:lang w:val="en-SA"/>
        </w:rPr>
      </w:pPr>
      <w:r w:rsidRPr="0025665E">
        <w:rPr>
          <w:rFonts w:ascii="Times New Roman" w:eastAsiaTheme="minorEastAsia" w:hAnsi="Times New Roman" w:cs="Times New Roman"/>
          <w:color w:val="auto"/>
          <w:sz w:val="28"/>
          <w:szCs w:val="28"/>
          <w:lang w:val="en-SA"/>
        </w:rPr>
        <w:t>Challenge</w:t>
      </w:r>
      <w:r w:rsidR="00757A43">
        <w:rPr>
          <w:rFonts w:ascii="Times New Roman" w:eastAsiaTheme="minorEastAsia" w:hAnsi="Times New Roman" w:cs="Times New Roman"/>
          <w:color w:val="auto"/>
          <w:sz w:val="28"/>
          <w:szCs w:val="28"/>
          <w:lang w:val="en-SA"/>
        </w:rPr>
        <w:t xml:space="preserve">s </w:t>
      </w:r>
    </w:p>
    <w:p w14:paraId="443F9952" w14:textId="77777777" w:rsidR="0025665E" w:rsidRPr="0025665E" w:rsidRDefault="0025665E" w:rsidP="0025665E">
      <w:pPr>
        <w:spacing w:after="0" w:line="240" w:lineRule="auto"/>
        <w:divId w:val="54553432"/>
        <w:rPr>
          <w:rFonts w:ascii="Times New Roman" w:eastAsiaTheme="minorEastAsia" w:hAnsi="Times New Roman" w:cs="Times New Roman"/>
          <w:color w:val="auto"/>
          <w:sz w:val="28"/>
          <w:szCs w:val="28"/>
          <w:lang w:val="en-SA"/>
        </w:rPr>
      </w:pPr>
    </w:p>
    <w:p w14:paraId="56E9BEFF" w14:textId="77777777" w:rsidR="0025665E" w:rsidRDefault="0025665E" w:rsidP="0025665E">
      <w:pPr>
        <w:numPr>
          <w:ilvl w:val="0"/>
          <w:numId w:val="28"/>
        </w:numPr>
        <w:spacing w:after="0" w:line="240" w:lineRule="auto"/>
        <w:divId w:val="54553432"/>
        <w:rPr>
          <w:rFonts w:ascii="Times New Roman" w:eastAsia="Times New Roman" w:hAnsi="Times New Roman" w:cs="Times New Roman"/>
          <w:color w:val="auto"/>
          <w:sz w:val="28"/>
          <w:szCs w:val="28"/>
          <w:lang w:val="en-SA"/>
        </w:rPr>
      </w:pPr>
      <w:r w:rsidRPr="0025665E">
        <w:rPr>
          <w:rFonts w:ascii="Times New Roman" w:eastAsia="Times New Roman" w:hAnsi="Times New Roman" w:cs="Times New Roman"/>
          <w:color w:val="auto"/>
          <w:sz w:val="28"/>
          <w:szCs w:val="28"/>
          <w:lang w:val="en-SA"/>
        </w:rPr>
        <w:t>One of the main challenges during the database design phase was selecting the appropriate attributes for each entity and ensuring that the relationships and cardinalities between the entities were correctly identified.</w:t>
      </w:r>
    </w:p>
    <w:p w14:paraId="5BF5FF88" w14:textId="77777777" w:rsidR="00757A43" w:rsidRPr="0025665E" w:rsidRDefault="00757A43" w:rsidP="00757A43">
      <w:pPr>
        <w:spacing w:after="0" w:line="240" w:lineRule="auto"/>
        <w:divId w:val="54553432"/>
        <w:rPr>
          <w:rFonts w:ascii="Times New Roman" w:eastAsia="Times New Roman" w:hAnsi="Times New Roman" w:cs="Times New Roman"/>
          <w:color w:val="auto"/>
          <w:sz w:val="28"/>
          <w:szCs w:val="28"/>
          <w:lang w:val="en-SA"/>
        </w:rPr>
      </w:pPr>
    </w:p>
    <w:p w14:paraId="60511F2A" w14:textId="0DB0450A" w:rsidR="0025665E" w:rsidRDefault="0025665E" w:rsidP="0025665E">
      <w:pPr>
        <w:numPr>
          <w:ilvl w:val="0"/>
          <w:numId w:val="28"/>
        </w:numPr>
        <w:spacing w:after="0" w:line="240" w:lineRule="auto"/>
        <w:divId w:val="54553432"/>
        <w:rPr>
          <w:rFonts w:ascii="Times New Roman" w:eastAsia="Times New Roman" w:hAnsi="Times New Roman" w:cs="Times New Roman"/>
          <w:color w:val="auto"/>
          <w:sz w:val="28"/>
          <w:szCs w:val="28"/>
          <w:lang w:val="en-SA"/>
        </w:rPr>
      </w:pPr>
      <w:r w:rsidRPr="0025665E">
        <w:rPr>
          <w:rFonts w:ascii="Times New Roman" w:eastAsia="Times New Roman" w:hAnsi="Times New Roman" w:cs="Times New Roman"/>
          <w:color w:val="auto"/>
          <w:sz w:val="28"/>
          <w:szCs w:val="28"/>
          <w:lang w:val="en-SA"/>
        </w:rPr>
        <w:t>Another challenge was choosing a suitable platform for designing the EER diagram</w:t>
      </w:r>
      <w:r w:rsidR="00CF7A4A">
        <w:rPr>
          <w:rFonts w:ascii="Times New Roman" w:eastAsia="Times New Roman" w:hAnsi="Times New Roman" w:cs="Times New Roman"/>
          <w:color w:val="auto"/>
          <w:sz w:val="28"/>
          <w:szCs w:val="28"/>
          <w:lang w:val="en-SA"/>
        </w:rPr>
        <w:t xml:space="preserve"> </w:t>
      </w:r>
      <w:r w:rsidRPr="0025665E">
        <w:rPr>
          <w:rFonts w:ascii="Times New Roman" w:eastAsia="Times New Roman" w:hAnsi="Times New Roman" w:cs="Times New Roman"/>
          <w:color w:val="auto"/>
          <w:sz w:val="28"/>
          <w:szCs w:val="28"/>
          <w:lang w:val="en-SA"/>
        </w:rPr>
        <w:t xml:space="preserve"> After evaluating different options the team selected draw as it provided the required features for creating and organising the database model.</w:t>
      </w:r>
    </w:p>
    <w:p w14:paraId="51993E75" w14:textId="77777777" w:rsidR="00757A43" w:rsidRPr="0025665E" w:rsidRDefault="00757A43" w:rsidP="00CF7A4A">
      <w:pPr>
        <w:spacing w:after="0" w:line="240" w:lineRule="auto"/>
        <w:divId w:val="54553432"/>
        <w:rPr>
          <w:rFonts w:ascii="Times New Roman" w:eastAsia="Times New Roman" w:hAnsi="Times New Roman" w:cs="Times New Roman"/>
          <w:color w:val="auto"/>
          <w:sz w:val="28"/>
          <w:szCs w:val="28"/>
          <w:lang w:val="en-SA"/>
        </w:rPr>
      </w:pPr>
    </w:p>
    <w:p w14:paraId="15A77F23" w14:textId="2AAE33B7" w:rsidR="008654C3" w:rsidRDefault="0025665E" w:rsidP="0025665E">
      <w:pPr>
        <w:numPr>
          <w:ilvl w:val="0"/>
          <w:numId w:val="28"/>
        </w:numPr>
        <w:spacing w:after="0" w:line="240" w:lineRule="auto"/>
        <w:divId w:val="54553432"/>
        <w:rPr>
          <w:rFonts w:ascii="Times New Roman" w:eastAsia="Times New Roman" w:hAnsi="Times New Roman" w:cs="Times New Roman"/>
          <w:color w:val="auto"/>
          <w:sz w:val="28"/>
          <w:szCs w:val="28"/>
          <w:lang w:val="en-SA"/>
        </w:rPr>
      </w:pPr>
      <w:r w:rsidRPr="0025665E">
        <w:rPr>
          <w:rFonts w:ascii="Times New Roman" w:eastAsia="Times New Roman" w:hAnsi="Times New Roman" w:cs="Times New Roman"/>
          <w:color w:val="auto"/>
          <w:sz w:val="28"/>
          <w:szCs w:val="28"/>
          <w:lang w:val="en-SA"/>
        </w:rPr>
        <w:t>During the database implementation phase some SQL coding issues were encountered</w:t>
      </w:r>
      <w:r w:rsidR="00CF7A4A">
        <w:rPr>
          <w:rFonts w:ascii="Times New Roman" w:eastAsia="Times New Roman" w:hAnsi="Times New Roman" w:cs="Times New Roman"/>
          <w:color w:val="auto"/>
          <w:sz w:val="28"/>
          <w:szCs w:val="28"/>
          <w:lang w:val="en-SA"/>
        </w:rPr>
        <w:t xml:space="preserve"> </w:t>
      </w:r>
      <w:r w:rsidRPr="0025665E">
        <w:rPr>
          <w:rFonts w:ascii="Times New Roman" w:eastAsia="Times New Roman" w:hAnsi="Times New Roman" w:cs="Times New Roman"/>
          <w:color w:val="auto"/>
          <w:sz w:val="28"/>
          <w:szCs w:val="28"/>
          <w:lang w:val="en-SA"/>
        </w:rPr>
        <w:t>After reviewing and debugging the code these issues were successfully resolved</w:t>
      </w:r>
      <w:r w:rsidR="00CF7A4A">
        <w:rPr>
          <w:rFonts w:ascii="Times New Roman" w:eastAsia="Times New Roman" w:hAnsi="Times New Roman" w:cs="Times New Roman"/>
          <w:color w:val="auto"/>
          <w:sz w:val="28"/>
          <w:szCs w:val="28"/>
          <w:lang w:val="en-SA"/>
        </w:rPr>
        <w:t xml:space="preserve"> </w:t>
      </w:r>
      <w:r w:rsidRPr="0025665E">
        <w:rPr>
          <w:rFonts w:ascii="Times New Roman" w:eastAsia="Times New Roman" w:hAnsi="Times New Roman" w:cs="Times New Roman"/>
          <w:color w:val="auto"/>
          <w:sz w:val="28"/>
          <w:szCs w:val="28"/>
          <w:lang w:val="en-SA"/>
        </w:rPr>
        <w:t>allowing the team to continue with Task 2.</w:t>
      </w:r>
    </w:p>
    <w:p w14:paraId="718DA680" w14:textId="77777777" w:rsidR="0025665E" w:rsidRDefault="0025665E" w:rsidP="00757A43">
      <w:pPr>
        <w:spacing w:after="0" w:line="240" w:lineRule="auto"/>
        <w:divId w:val="54553432"/>
        <w:rPr>
          <w:rFonts w:ascii="Times New Roman" w:eastAsia="Times New Roman" w:hAnsi="Times New Roman" w:cs="Times New Roman"/>
          <w:color w:val="auto"/>
          <w:sz w:val="28"/>
          <w:szCs w:val="28"/>
          <w:lang w:val="en-SA"/>
        </w:rPr>
      </w:pPr>
    </w:p>
    <w:p w14:paraId="02F65362" w14:textId="77777777" w:rsidR="00757A43" w:rsidRPr="0025665E" w:rsidRDefault="00757A43" w:rsidP="00757A43">
      <w:pPr>
        <w:spacing w:after="0" w:line="240" w:lineRule="auto"/>
        <w:divId w:val="54553432"/>
        <w:rPr>
          <w:rFonts w:ascii="Times New Roman" w:eastAsia="Times New Roman" w:hAnsi="Times New Roman" w:cs="Times New Roman"/>
          <w:color w:val="auto"/>
          <w:sz w:val="28"/>
          <w:szCs w:val="28"/>
          <w:lang w:val="en-SA"/>
        </w:rPr>
      </w:pPr>
    </w:p>
    <w:p w14:paraId="55C512A4"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Future Plan</w:t>
      </w:r>
    </w:p>
    <w:p w14:paraId="04690EE0" w14:textId="77777777" w:rsidR="008654C3" w:rsidRPr="00D103B1" w:rsidRDefault="008654C3">
      <w:pPr>
        <w:pStyle w:val="p2"/>
        <w:divId w:val="1397124687"/>
        <w:rPr>
          <w:rFonts w:ascii="Times New Roman" w:hAnsi="Times New Roman"/>
        </w:rPr>
      </w:pPr>
    </w:p>
    <w:p w14:paraId="4D6C4D10"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1. Anhar alasafour will complete the remaining Database Implementation tasks including inserting sample data into the tables and verifying that all constraints function correctly.</w:t>
      </w:r>
    </w:p>
    <w:p w14:paraId="4ED546AA"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2. Once Task 2 is completed</w:t>
      </w:r>
      <w:r w:rsidRPr="00D103B1">
        <w:rPr>
          <w:rStyle w:val="apple-converted-space"/>
          <w:rFonts w:ascii="Times New Roman" w:hAnsi="Times New Roman"/>
        </w:rPr>
        <w:t xml:space="preserve">  </w:t>
      </w:r>
      <w:r w:rsidRPr="00D103B1">
        <w:rPr>
          <w:rStyle w:val="s1"/>
          <w:rFonts w:ascii="Times New Roman" w:hAnsi="Times New Roman"/>
        </w:rPr>
        <w:t>Mona Alsulami will begin Task 3 (SQL Operations Part 1) by developing the required SELECT statements JOIN queries nested queries and aggregate functions.</w:t>
      </w:r>
    </w:p>
    <w:p w14:paraId="6704B827" w14:textId="77777777" w:rsidR="008654C3" w:rsidRDefault="008654C3">
      <w:pPr>
        <w:pStyle w:val="p1"/>
        <w:divId w:val="1397124687"/>
        <w:rPr>
          <w:rStyle w:val="s1"/>
          <w:rFonts w:ascii="Times New Roman" w:hAnsi="Times New Roman"/>
        </w:rPr>
      </w:pPr>
      <w:r w:rsidRPr="00D103B1">
        <w:rPr>
          <w:rStyle w:val="s1"/>
          <w:rFonts w:ascii="Times New Roman" w:hAnsi="Times New Roman"/>
        </w:rPr>
        <w:t>3. Nahlah alragas will continue preparing the project documentation organising screenshots and compiling the final report while supporting the team in completing the remaining project requirements.</w:t>
      </w:r>
    </w:p>
    <w:p w14:paraId="2DE7A3C7" w14:textId="77777777" w:rsidR="00A94C57" w:rsidRDefault="00A94C57">
      <w:pPr>
        <w:pStyle w:val="p1"/>
        <w:divId w:val="1397124687"/>
        <w:rPr>
          <w:rStyle w:val="s1"/>
          <w:rFonts w:ascii="Times New Roman" w:hAnsi="Times New Roman"/>
        </w:rPr>
      </w:pPr>
    </w:p>
    <w:p w14:paraId="50FAEBEB" w14:textId="77777777" w:rsidR="00A94C57" w:rsidRDefault="00A94C57">
      <w:pPr>
        <w:pStyle w:val="p1"/>
        <w:divId w:val="1397124687"/>
        <w:rPr>
          <w:rStyle w:val="s1"/>
          <w:rFonts w:ascii="Times New Roman" w:hAnsi="Times New Roman"/>
        </w:rPr>
      </w:pPr>
    </w:p>
    <w:p w14:paraId="3F8EB6F3" w14:textId="77777777" w:rsidR="00A94C57" w:rsidRDefault="00A94C57">
      <w:pPr>
        <w:pStyle w:val="p1"/>
        <w:divId w:val="1397124687"/>
        <w:rPr>
          <w:rStyle w:val="s1"/>
          <w:rFonts w:ascii="Times New Roman" w:hAnsi="Times New Roman"/>
        </w:rPr>
      </w:pPr>
    </w:p>
    <w:p w14:paraId="58FDA129" w14:textId="77777777" w:rsidR="00A94C57" w:rsidRPr="00D103B1" w:rsidRDefault="00A94C57">
      <w:pPr>
        <w:pStyle w:val="p1"/>
        <w:divId w:val="1397124687"/>
        <w:rPr>
          <w:rFonts w:ascii="Times New Roman" w:hAnsi="Times New Roman"/>
        </w:rPr>
      </w:pPr>
    </w:p>
    <w:p w14:paraId="3B19AC8D" w14:textId="77777777" w:rsidR="008654C3" w:rsidRPr="00D103B1" w:rsidRDefault="008654C3">
      <w:pPr>
        <w:pStyle w:val="p2"/>
        <w:divId w:val="1397124687"/>
        <w:rPr>
          <w:rFonts w:ascii="Times New Roman" w:hAnsi="Times New Roman"/>
        </w:rPr>
      </w:pPr>
    </w:p>
    <w:p w14:paraId="62FD64C7"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The Team Contributions</w:t>
      </w:r>
    </w:p>
    <w:p w14:paraId="2E10120B" w14:textId="77777777" w:rsidR="008654C3" w:rsidRPr="00D103B1" w:rsidRDefault="008654C3">
      <w:pPr>
        <w:pStyle w:val="p2"/>
        <w:divId w:val="1397124687"/>
        <w:rPr>
          <w:rFonts w:ascii="Times New Roman" w:hAnsi="Times New Roman"/>
        </w:rPr>
      </w:pPr>
    </w:p>
    <w:p w14:paraId="47C9AE7F" w14:textId="18609C5A" w:rsidR="00C478D5" w:rsidRPr="00D103B1" w:rsidRDefault="006D5CF2" w:rsidP="006D5CF2">
      <w:pPr>
        <w:pStyle w:val="p1"/>
        <w:divId w:val="1397124687"/>
        <w:rPr>
          <w:rFonts w:ascii="Times New Roman" w:hAnsi="Times New Roman"/>
        </w:rPr>
      </w:pPr>
      <w:r>
        <w:rPr>
          <w:rStyle w:val="s1"/>
          <w:rFonts w:ascii="Times New Roman" w:hAnsi="Times New Roman"/>
        </w:rPr>
        <w:t>1.</w:t>
      </w:r>
      <w:r w:rsidR="008654C3" w:rsidRPr="00D103B1">
        <w:rPr>
          <w:rStyle w:val="s1"/>
          <w:rFonts w:ascii="Times New Roman" w:hAnsi="Times New Roman"/>
        </w:rPr>
        <w:t>[Ghazal wakil / 240033970]: Successfully completed Task 1 (Database Design)</w:t>
      </w:r>
      <w:r w:rsidR="008654C3" w:rsidRPr="00D103B1">
        <w:rPr>
          <w:rStyle w:val="apple-converted-space"/>
          <w:rFonts w:ascii="Times New Roman" w:hAnsi="Times New Roman"/>
        </w:rPr>
        <w:t> </w:t>
      </w:r>
    </w:p>
    <w:p w14:paraId="07989D71"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by identifying the entities, defining attributes, primary and foreign keys, relationships, cardinalities, creating the ER and EER diagrams, writing the design assumptions and adding all completed work to the project document.</w:t>
      </w:r>
    </w:p>
    <w:p w14:paraId="04DCACBB" w14:textId="77777777" w:rsidR="008654C3" w:rsidRPr="00D103B1" w:rsidRDefault="008654C3">
      <w:pPr>
        <w:pStyle w:val="p2"/>
        <w:divId w:val="1397124687"/>
        <w:rPr>
          <w:rFonts w:ascii="Times New Roman" w:hAnsi="Times New Roman"/>
        </w:rPr>
      </w:pPr>
    </w:p>
    <w:p w14:paraId="20DB29A6"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2. [Anhar alasafour / 240014320]: Responsible for Task 2 (Database Implementation)</w:t>
      </w:r>
      <w:r w:rsidRPr="00D103B1">
        <w:rPr>
          <w:rStyle w:val="apple-converted-space"/>
          <w:rFonts w:ascii="Times New Roman" w:hAnsi="Times New Roman"/>
        </w:rPr>
        <w:t> </w:t>
      </w:r>
    </w:p>
    <w:p w14:paraId="12D98320"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Resolved the coding challenges encountered during implementation and is continuing the development of the database, tables, constraints and data insertion.</w:t>
      </w:r>
    </w:p>
    <w:p w14:paraId="3D88107B" w14:textId="77777777" w:rsidR="008654C3" w:rsidRPr="00D103B1" w:rsidRDefault="008654C3">
      <w:pPr>
        <w:pStyle w:val="p2"/>
        <w:divId w:val="1397124687"/>
        <w:rPr>
          <w:rFonts w:ascii="Times New Roman" w:hAnsi="Times New Roman"/>
        </w:rPr>
      </w:pPr>
    </w:p>
    <w:p w14:paraId="27ED1ED2"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3. [mona alsulami / 230051429]: Assisted the team in reviewing and organising the project workflow. Prepared to begin Task 3 (SQL Operations – Part 1) once the database implementation is completed.</w:t>
      </w:r>
    </w:p>
    <w:p w14:paraId="4EC4137D" w14:textId="77777777" w:rsidR="008654C3" w:rsidRPr="00D103B1" w:rsidRDefault="008654C3">
      <w:pPr>
        <w:pStyle w:val="p2"/>
        <w:divId w:val="1397124687"/>
        <w:rPr>
          <w:rFonts w:ascii="Times New Roman" w:hAnsi="Times New Roman"/>
        </w:rPr>
      </w:pPr>
    </w:p>
    <w:p w14:paraId="532C7AE6" w14:textId="77777777" w:rsidR="008654C3" w:rsidRPr="00D103B1" w:rsidRDefault="008654C3">
      <w:pPr>
        <w:pStyle w:val="p1"/>
        <w:divId w:val="1397124687"/>
        <w:rPr>
          <w:rFonts w:ascii="Times New Roman" w:hAnsi="Times New Roman"/>
        </w:rPr>
      </w:pPr>
      <w:r w:rsidRPr="00D103B1">
        <w:rPr>
          <w:rStyle w:val="s1"/>
          <w:rFonts w:ascii="Times New Roman" w:hAnsi="Times New Roman"/>
        </w:rPr>
        <w:t>4. [nahlah alragas/ 240005860]: Responsible for preparing the Mid-Project Progress Report, organising the project documentation, maintaining the overall structure of the project files, and supporting the team with the required documentation tasks.</w:t>
      </w:r>
    </w:p>
    <w:p w14:paraId="16DC51E5" w14:textId="6C73B73F" w:rsidR="00B12D31" w:rsidRPr="00D103B1" w:rsidRDefault="00B12D31" w:rsidP="00B12D31">
      <w:pPr>
        <w:spacing w:after="200" w:line="276" w:lineRule="auto"/>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6"/>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43ADAE" w14:textId="77777777" w:rsidR="004B5221" w:rsidRDefault="004B5221">
      <w:pPr>
        <w:spacing w:after="0" w:line="240" w:lineRule="auto"/>
      </w:pPr>
      <w:r>
        <w:separator/>
      </w:r>
    </w:p>
    <w:p w14:paraId="4C6AEA64" w14:textId="77777777" w:rsidR="004B5221" w:rsidRDefault="004B5221"/>
    <w:p w14:paraId="3CAED3AC" w14:textId="77777777" w:rsidR="004B5221" w:rsidRDefault="004B5221"/>
  </w:endnote>
  <w:endnote w:type="continuationSeparator" w:id="0">
    <w:p w14:paraId="57483432" w14:textId="77777777" w:rsidR="004B5221" w:rsidRDefault="004B5221">
      <w:pPr>
        <w:spacing w:after="0" w:line="240" w:lineRule="auto"/>
      </w:pPr>
      <w:r>
        <w:continuationSeparator/>
      </w:r>
    </w:p>
    <w:p w14:paraId="08074047" w14:textId="77777777" w:rsidR="004B5221" w:rsidRDefault="004B5221"/>
    <w:p w14:paraId="19399CAB" w14:textId="77777777" w:rsidR="004B5221" w:rsidRDefault="004B52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&#13;&#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&#13;&#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&#13;&#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899CA" w14:textId="77777777" w:rsidR="004B5221" w:rsidRDefault="004B5221">
      <w:pPr>
        <w:spacing w:after="0" w:line="240" w:lineRule="auto"/>
      </w:pPr>
      <w:r>
        <w:separator/>
      </w:r>
    </w:p>
    <w:p w14:paraId="43F08DA2" w14:textId="77777777" w:rsidR="004B5221" w:rsidRDefault="004B5221"/>
    <w:p w14:paraId="7E7662FA" w14:textId="77777777" w:rsidR="004B5221" w:rsidRDefault="004B5221"/>
  </w:footnote>
  <w:footnote w:type="continuationSeparator" w:id="0">
    <w:p w14:paraId="4B22F04A" w14:textId="77777777" w:rsidR="004B5221" w:rsidRDefault="004B5221">
      <w:pPr>
        <w:spacing w:after="0" w:line="240" w:lineRule="auto"/>
      </w:pPr>
      <w:r>
        <w:continuationSeparator/>
      </w:r>
    </w:p>
    <w:p w14:paraId="16691D34" w14:textId="77777777" w:rsidR="004B5221" w:rsidRDefault="004B5221"/>
    <w:p w14:paraId="599210F5" w14:textId="77777777" w:rsidR="004B5221" w:rsidRDefault="004B52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8991EF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48346C">
            <w:rPr>
              <w:noProof/>
            </w:rPr>
            <w:instrText>Deliverables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48346C">
            <w:rPr>
              <w:noProof/>
            </w:rPr>
            <w:instrText>Deliverables</w:instrText>
          </w:r>
          <w:r w:rsidR="00982EEA">
            <w:rPr>
              <w:noProof/>
            </w:rPr>
            <w:fldChar w:fldCharType="end"/>
          </w:r>
          <w:r>
            <w:instrText xml:space="preserve"> </w:instrText>
          </w:r>
          <w:r>
            <w:fldChar w:fldCharType="separate"/>
          </w:r>
          <w:r w:rsidR="0048346C">
            <w:rPr>
              <w:noProof/>
            </w:rPr>
            <w:t xml:space="preserve">Deliverables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C566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20"/>
  </w:num>
  <w:num w:numId="9" w16cid:durableId="1862353387">
    <w:abstractNumId w:val="1"/>
  </w:num>
  <w:num w:numId="10" w16cid:durableId="583271442">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8"/>
  </w:num>
  <w:num w:numId="13" w16cid:durableId="1700812942">
    <w:abstractNumId w:val="17"/>
  </w:num>
  <w:num w:numId="14" w16cid:durableId="1608192642">
    <w:abstractNumId w:val="22"/>
  </w:num>
  <w:num w:numId="15" w16cid:durableId="114762884">
    <w:abstractNumId w:val="7"/>
  </w:num>
  <w:num w:numId="16" w16cid:durableId="1418284132">
    <w:abstractNumId w:val="19"/>
  </w:num>
  <w:num w:numId="17" w16cid:durableId="70466096">
    <w:abstractNumId w:val="3"/>
  </w:num>
  <w:num w:numId="18" w16cid:durableId="1220020782">
    <w:abstractNumId w:val="4"/>
  </w:num>
  <w:num w:numId="19" w16cid:durableId="1183976187">
    <w:abstractNumId w:val="8"/>
  </w:num>
  <w:num w:numId="20" w16cid:durableId="1865823307">
    <w:abstractNumId w:val="16"/>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 w:numId="28" w16cid:durableId="147475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1573D"/>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02632"/>
    <w:rsid w:val="001119EC"/>
    <w:rsid w:val="00113C4E"/>
    <w:rsid w:val="001161BC"/>
    <w:rsid w:val="0014742D"/>
    <w:rsid w:val="001508E3"/>
    <w:rsid w:val="00153B1C"/>
    <w:rsid w:val="00156277"/>
    <w:rsid w:val="001779AF"/>
    <w:rsid w:val="00193FF5"/>
    <w:rsid w:val="001B1FCA"/>
    <w:rsid w:val="001B58DE"/>
    <w:rsid w:val="001B698D"/>
    <w:rsid w:val="001C0E13"/>
    <w:rsid w:val="001C53C3"/>
    <w:rsid w:val="001D6CE2"/>
    <w:rsid w:val="001E25A5"/>
    <w:rsid w:val="001E4890"/>
    <w:rsid w:val="001F7EA8"/>
    <w:rsid w:val="00206680"/>
    <w:rsid w:val="002464F7"/>
    <w:rsid w:val="00251D1B"/>
    <w:rsid w:val="0025665E"/>
    <w:rsid w:val="00264182"/>
    <w:rsid w:val="00266E40"/>
    <w:rsid w:val="00270EA4"/>
    <w:rsid w:val="0027138A"/>
    <w:rsid w:val="0027269F"/>
    <w:rsid w:val="0029322C"/>
    <w:rsid w:val="002B7A24"/>
    <w:rsid w:val="002D3CAE"/>
    <w:rsid w:val="002D62C8"/>
    <w:rsid w:val="002F39D9"/>
    <w:rsid w:val="00300660"/>
    <w:rsid w:val="003077D5"/>
    <w:rsid w:val="003146CB"/>
    <w:rsid w:val="003162AF"/>
    <w:rsid w:val="003218B3"/>
    <w:rsid w:val="00341020"/>
    <w:rsid w:val="003453DB"/>
    <w:rsid w:val="00353412"/>
    <w:rsid w:val="00355819"/>
    <w:rsid w:val="003562F8"/>
    <w:rsid w:val="003A43BE"/>
    <w:rsid w:val="003A7184"/>
    <w:rsid w:val="003C0ABB"/>
    <w:rsid w:val="003C4083"/>
    <w:rsid w:val="003E489D"/>
    <w:rsid w:val="003E7B65"/>
    <w:rsid w:val="00402BFC"/>
    <w:rsid w:val="004033B3"/>
    <w:rsid w:val="00407799"/>
    <w:rsid w:val="0041034E"/>
    <w:rsid w:val="00417272"/>
    <w:rsid w:val="00434884"/>
    <w:rsid w:val="00441B70"/>
    <w:rsid w:val="004453CC"/>
    <w:rsid w:val="00462A92"/>
    <w:rsid w:val="00481427"/>
    <w:rsid w:val="0048346C"/>
    <w:rsid w:val="004840C2"/>
    <w:rsid w:val="00491C52"/>
    <w:rsid w:val="004940F1"/>
    <w:rsid w:val="00496101"/>
    <w:rsid w:val="004B0052"/>
    <w:rsid w:val="004B282F"/>
    <w:rsid w:val="004B38FF"/>
    <w:rsid w:val="004B5221"/>
    <w:rsid w:val="004B6601"/>
    <w:rsid w:val="004B7324"/>
    <w:rsid w:val="004C0829"/>
    <w:rsid w:val="004C58F7"/>
    <w:rsid w:val="004D2E64"/>
    <w:rsid w:val="004F183C"/>
    <w:rsid w:val="004F4429"/>
    <w:rsid w:val="005035D0"/>
    <w:rsid w:val="00504F7D"/>
    <w:rsid w:val="00510A9A"/>
    <w:rsid w:val="0051611A"/>
    <w:rsid w:val="00517329"/>
    <w:rsid w:val="00540DE6"/>
    <w:rsid w:val="0054101A"/>
    <w:rsid w:val="00542A84"/>
    <w:rsid w:val="005633D4"/>
    <w:rsid w:val="00570A45"/>
    <w:rsid w:val="00572562"/>
    <w:rsid w:val="00572F7E"/>
    <w:rsid w:val="0057562B"/>
    <w:rsid w:val="0058689F"/>
    <w:rsid w:val="005A70E2"/>
    <w:rsid w:val="005B301B"/>
    <w:rsid w:val="005C1EFF"/>
    <w:rsid w:val="005C3A69"/>
    <w:rsid w:val="005D7B9B"/>
    <w:rsid w:val="005E2B5B"/>
    <w:rsid w:val="005E7975"/>
    <w:rsid w:val="00620162"/>
    <w:rsid w:val="006259D8"/>
    <w:rsid w:val="006301F4"/>
    <w:rsid w:val="006307AE"/>
    <w:rsid w:val="00641C33"/>
    <w:rsid w:val="00645A01"/>
    <w:rsid w:val="00653ABD"/>
    <w:rsid w:val="0065553F"/>
    <w:rsid w:val="00657BB4"/>
    <w:rsid w:val="00666735"/>
    <w:rsid w:val="00670A30"/>
    <w:rsid w:val="00675688"/>
    <w:rsid w:val="00680AB6"/>
    <w:rsid w:val="006A22F6"/>
    <w:rsid w:val="006B1A84"/>
    <w:rsid w:val="006B390A"/>
    <w:rsid w:val="006B3DD4"/>
    <w:rsid w:val="006C007A"/>
    <w:rsid w:val="006C2975"/>
    <w:rsid w:val="006C507D"/>
    <w:rsid w:val="006C6337"/>
    <w:rsid w:val="006D4BB0"/>
    <w:rsid w:val="006D5CF2"/>
    <w:rsid w:val="006D608E"/>
    <w:rsid w:val="006D6C36"/>
    <w:rsid w:val="006E459F"/>
    <w:rsid w:val="006E62B7"/>
    <w:rsid w:val="006E6989"/>
    <w:rsid w:val="006F0336"/>
    <w:rsid w:val="006F36A0"/>
    <w:rsid w:val="006F45E6"/>
    <w:rsid w:val="00712C79"/>
    <w:rsid w:val="00742E4A"/>
    <w:rsid w:val="0074611C"/>
    <w:rsid w:val="00750B31"/>
    <w:rsid w:val="00753604"/>
    <w:rsid w:val="007564BA"/>
    <w:rsid w:val="00757A43"/>
    <w:rsid w:val="007645EF"/>
    <w:rsid w:val="00766492"/>
    <w:rsid w:val="0077027A"/>
    <w:rsid w:val="0078247D"/>
    <w:rsid w:val="00791F9A"/>
    <w:rsid w:val="007A7991"/>
    <w:rsid w:val="007B0981"/>
    <w:rsid w:val="007D5C07"/>
    <w:rsid w:val="007D6951"/>
    <w:rsid w:val="007E0076"/>
    <w:rsid w:val="007E0D01"/>
    <w:rsid w:val="007E2442"/>
    <w:rsid w:val="007E33D4"/>
    <w:rsid w:val="007E5A4F"/>
    <w:rsid w:val="007F7DC6"/>
    <w:rsid w:val="00806AA5"/>
    <w:rsid w:val="00822BAC"/>
    <w:rsid w:val="00823B88"/>
    <w:rsid w:val="00825022"/>
    <w:rsid w:val="00826590"/>
    <w:rsid w:val="008376A9"/>
    <w:rsid w:val="008429CF"/>
    <w:rsid w:val="00850687"/>
    <w:rsid w:val="00850F01"/>
    <w:rsid w:val="00852E5F"/>
    <w:rsid w:val="008611BC"/>
    <w:rsid w:val="008654C3"/>
    <w:rsid w:val="0086574D"/>
    <w:rsid w:val="0087050C"/>
    <w:rsid w:val="00871BBE"/>
    <w:rsid w:val="00880725"/>
    <w:rsid w:val="00886113"/>
    <w:rsid w:val="00886CC4"/>
    <w:rsid w:val="008870EF"/>
    <w:rsid w:val="0089190A"/>
    <w:rsid w:val="008A764E"/>
    <w:rsid w:val="008C5184"/>
    <w:rsid w:val="008C6FF5"/>
    <w:rsid w:val="008D6493"/>
    <w:rsid w:val="008F0763"/>
    <w:rsid w:val="008F1BD3"/>
    <w:rsid w:val="008F4F46"/>
    <w:rsid w:val="008F5C26"/>
    <w:rsid w:val="0090421C"/>
    <w:rsid w:val="0090782B"/>
    <w:rsid w:val="009113CE"/>
    <w:rsid w:val="00917353"/>
    <w:rsid w:val="00937F04"/>
    <w:rsid w:val="009565C2"/>
    <w:rsid w:val="00966585"/>
    <w:rsid w:val="00973AE9"/>
    <w:rsid w:val="00975C59"/>
    <w:rsid w:val="00977287"/>
    <w:rsid w:val="00982EEA"/>
    <w:rsid w:val="00986F59"/>
    <w:rsid w:val="00991F46"/>
    <w:rsid w:val="009955B4"/>
    <w:rsid w:val="009A2761"/>
    <w:rsid w:val="009B0716"/>
    <w:rsid w:val="009B1ED1"/>
    <w:rsid w:val="009B2233"/>
    <w:rsid w:val="009B4C39"/>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94C57"/>
    <w:rsid w:val="00A94D05"/>
    <w:rsid w:val="00AA0061"/>
    <w:rsid w:val="00AA03C6"/>
    <w:rsid w:val="00AB1146"/>
    <w:rsid w:val="00AB18E2"/>
    <w:rsid w:val="00AC4254"/>
    <w:rsid w:val="00AC55E9"/>
    <w:rsid w:val="00AD41C2"/>
    <w:rsid w:val="00AD6AEF"/>
    <w:rsid w:val="00AF02D8"/>
    <w:rsid w:val="00AF03ED"/>
    <w:rsid w:val="00B01A63"/>
    <w:rsid w:val="00B023C2"/>
    <w:rsid w:val="00B0260E"/>
    <w:rsid w:val="00B12D31"/>
    <w:rsid w:val="00B22A91"/>
    <w:rsid w:val="00B2574F"/>
    <w:rsid w:val="00B31E3A"/>
    <w:rsid w:val="00B32045"/>
    <w:rsid w:val="00B418FA"/>
    <w:rsid w:val="00B4784E"/>
    <w:rsid w:val="00B52EC6"/>
    <w:rsid w:val="00B63E13"/>
    <w:rsid w:val="00B82E0E"/>
    <w:rsid w:val="00B916D5"/>
    <w:rsid w:val="00B92803"/>
    <w:rsid w:val="00B92CC5"/>
    <w:rsid w:val="00BA7874"/>
    <w:rsid w:val="00BE1F25"/>
    <w:rsid w:val="00BE498F"/>
    <w:rsid w:val="00BF275B"/>
    <w:rsid w:val="00C00EF6"/>
    <w:rsid w:val="00C0202A"/>
    <w:rsid w:val="00C07525"/>
    <w:rsid w:val="00C12609"/>
    <w:rsid w:val="00C160F8"/>
    <w:rsid w:val="00C27B90"/>
    <w:rsid w:val="00C36C1D"/>
    <w:rsid w:val="00C36C8F"/>
    <w:rsid w:val="00C4485B"/>
    <w:rsid w:val="00C478D5"/>
    <w:rsid w:val="00C526CA"/>
    <w:rsid w:val="00C55C79"/>
    <w:rsid w:val="00C574A4"/>
    <w:rsid w:val="00C70D4A"/>
    <w:rsid w:val="00C771F6"/>
    <w:rsid w:val="00C77675"/>
    <w:rsid w:val="00C83F40"/>
    <w:rsid w:val="00CA23E5"/>
    <w:rsid w:val="00CA6823"/>
    <w:rsid w:val="00CB69C7"/>
    <w:rsid w:val="00CD1733"/>
    <w:rsid w:val="00CD4929"/>
    <w:rsid w:val="00CF7A4A"/>
    <w:rsid w:val="00D005F0"/>
    <w:rsid w:val="00D103B1"/>
    <w:rsid w:val="00D15219"/>
    <w:rsid w:val="00D15F75"/>
    <w:rsid w:val="00D17B61"/>
    <w:rsid w:val="00D21851"/>
    <w:rsid w:val="00D236DB"/>
    <w:rsid w:val="00D27897"/>
    <w:rsid w:val="00D40038"/>
    <w:rsid w:val="00D46045"/>
    <w:rsid w:val="00D51628"/>
    <w:rsid w:val="00D517A4"/>
    <w:rsid w:val="00D53185"/>
    <w:rsid w:val="00D568E3"/>
    <w:rsid w:val="00D670CC"/>
    <w:rsid w:val="00D707B8"/>
    <w:rsid w:val="00D77082"/>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37D51"/>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5724"/>
    <w:rsid w:val="00F05B5D"/>
    <w:rsid w:val="00F10C5A"/>
    <w:rsid w:val="00F12AC6"/>
    <w:rsid w:val="00F14B36"/>
    <w:rsid w:val="00F176B8"/>
    <w:rsid w:val="00F338B2"/>
    <w:rsid w:val="00F35F96"/>
    <w:rsid w:val="00F44802"/>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p1">
    <w:name w:val="p1"/>
    <w:basedOn w:val="Normal"/>
    <w:rsid w:val="008654C3"/>
    <w:pPr>
      <w:spacing w:after="0" w:line="240" w:lineRule="auto"/>
    </w:pPr>
    <w:rPr>
      <w:rFonts w:ascii=".AppleSystemUIFont" w:eastAsiaTheme="minorEastAsia" w:hAnsi=".AppleSystemUIFont" w:cs="Times New Roman"/>
      <w:color w:val="auto"/>
      <w:sz w:val="28"/>
      <w:szCs w:val="28"/>
      <w:lang w:val="en-SA"/>
    </w:rPr>
  </w:style>
  <w:style w:type="paragraph" w:customStyle="1" w:styleId="p2">
    <w:name w:val="p2"/>
    <w:basedOn w:val="Normal"/>
    <w:rsid w:val="008654C3"/>
    <w:pPr>
      <w:spacing w:after="0" w:line="240" w:lineRule="auto"/>
    </w:pPr>
    <w:rPr>
      <w:rFonts w:ascii=".AppleSystemUIFont" w:eastAsiaTheme="minorEastAsia" w:hAnsi=".AppleSystemUIFont" w:cs="Times New Roman"/>
      <w:color w:val="auto"/>
      <w:sz w:val="28"/>
      <w:szCs w:val="28"/>
      <w:lang w:val="en-SA"/>
    </w:rPr>
  </w:style>
  <w:style w:type="character" w:customStyle="1" w:styleId="s1">
    <w:name w:val="s1"/>
    <w:basedOn w:val="DefaultParagraphFont"/>
    <w:rsid w:val="008654C3"/>
    <w:rPr>
      <w:rFonts w:ascii="UICTFontTextStyleBody" w:hAnsi="UICTFontTextStyleBody" w:hint="default"/>
      <w:b w:val="0"/>
      <w:bCs w:val="0"/>
      <w:i w:val="0"/>
      <w:iCs w:val="0"/>
      <w:sz w:val="28"/>
      <w:szCs w:val="28"/>
    </w:rPr>
  </w:style>
  <w:style w:type="character" w:customStyle="1" w:styleId="apple-converted-space">
    <w:name w:val="apple-converted-space"/>
    <w:basedOn w:val="DefaultParagraphFont"/>
    <w:rsid w:val="008654C3"/>
  </w:style>
  <w:style w:type="character" w:customStyle="1" w:styleId="s2">
    <w:name w:val="s2"/>
    <w:basedOn w:val="DefaultParagraphFont"/>
    <w:rsid w:val="0025665E"/>
    <w:rPr>
      <w:rFonts w:ascii="UICTFontTextStyleBody" w:hAnsi="UICTFontTextStyleBody" w:hint="default"/>
      <w:b w:val="0"/>
      <w:bCs w:val="0"/>
      <w:i w:val="0"/>
      <w:iCs w:val="0"/>
      <w:sz w:val="28"/>
      <w:szCs w:val="28"/>
    </w:rPr>
  </w:style>
  <w:style w:type="paragraph" w:customStyle="1" w:styleId="li1">
    <w:name w:val="li1"/>
    <w:basedOn w:val="Normal"/>
    <w:rsid w:val="0025665E"/>
    <w:pPr>
      <w:spacing w:after="0" w:line="240" w:lineRule="auto"/>
    </w:pPr>
    <w:rPr>
      <w:rFonts w:ascii=".AppleSystemUIFont" w:eastAsiaTheme="minorEastAsia" w:hAnsi=".AppleSystemUIFont" w:cs="Times New Roman"/>
      <w:color w:val="auto"/>
      <w:sz w:val="28"/>
      <w:szCs w:val="28"/>
      <w:lang w:val="en-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35460275">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97124687">
      <w:bodyDiv w:val="1"/>
      <w:marLeft w:val="0"/>
      <w:marRight w:val="0"/>
      <w:marTop w:val="0"/>
      <w:marBottom w:val="0"/>
      <w:divBdr>
        <w:top w:val="none" w:sz="0" w:space="0" w:color="auto"/>
        <w:left w:val="none" w:sz="0" w:space="0" w:color="auto"/>
        <w:bottom w:val="none" w:sz="0" w:space="0" w:color="auto"/>
        <w:right w:val="none" w:sz="0" w:space="0" w:color="auto"/>
      </w:divBdr>
      <w:divsChild>
        <w:div w:id="54553432">
          <w:marLeft w:val="0"/>
          <w:marRight w:val="0"/>
          <w:marTop w:val="0"/>
          <w:marBottom w:val="0"/>
          <w:divBdr>
            <w:top w:val="none" w:sz="0" w:space="0" w:color="auto"/>
            <w:left w:val="none" w:sz="0" w:space="0" w:color="auto"/>
            <w:bottom w:val="none" w:sz="0" w:space="0" w:color="auto"/>
            <w:right w:val="none" w:sz="0" w:space="0" w:color="auto"/>
          </w:divBdr>
        </w:div>
      </w:divsChild>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97D3F"/>
    <w:rsid w:val="000F7A23"/>
    <w:rsid w:val="001111BC"/>
    <w:rsid w:val="0011571B"/>
    <w:rsid w:val="00125B68"/>
    <w:rsid w:val="001876E6"/>
    <w:rsid w:val="001A632E"/>
    <w:rsid w:val="002A69BE"/>
    <w:rsid w:val="00324ACF"/>
    <w:rsid w:val="00351A43"/>
    <w:rsid w:val="004A7EE6"/>
    <w:rsid w:val="004E5C8C"/>
    <w:rsid w:val="00510A9A"/>
    <w:rsid w:val="005443A0"/>
    <w:rsid w:val="00552B73"/>
    <w:rsid w:val="005674E7"/>
    <w:rsid w:val="0057562B"/>
    <w:rsid w:val="005C175D"/>
    <w:rsid w:val="005E024E"/>
    <w:rsid w:val="005E6AEF"/>
    <w:rsid w:val="006400C0"/>
    <w:rsid w:val="00660EF5"/>
    <w:rsid w:val="00695677"/>
    <w:rsid w:val="006D7F43"/>
    <w:rsid w:val="006E2B58"/>
    <w:rsid w:val="007D11FA"/>
    <w:rsid w:val="008A4AE7"/>
    <w:rsid w:val="00900C2A"/>
    <w:rsid w:val="00902777"/>
    <w:rsid w:val="00977680"/>
    <w:rsid w:val="009955B4"/>
    <w:rsid w:val="009A2761"/>
    <w:rsid w:val="00A53609"/>
    <w:rsid w:val="00A90B6D"/>
    <w:rsid w:val="00A94D05"/>
    <w:rsid w:val="00AC3A9C"/>
    <w:rsid w:val="00AC55E9"/>
    <w:rsid w:val="00AD54E3"/>
    <w:rsid w:val="00B023C2"/>
    <w:rsid w:val="00B1289C"/>
    <w:rsid w:val="00B4602D"/>
    <w:rsid w:val="00BF275B"/>
    <w:rsid w:val="00C346F5"/>
    <w:rsid w:val="00C40158"/>
    <w:rsid w:val="00C77297"/>
    <w:rsid w:val="00CB69C7"/>
    <w:rsid w:val="00CC6F9F"/>
    <w:rsid w:val="00CE38B6"/>
    <w:rsid w:val="00D17B61"/>
    <w:rsid w:val="00D248BA"/>
    <w:rsid w:val="00D40038"/>
    <w:rsid w:val="00D56FB7"/>
    <w:rsid w:val="00D57C07"/>
    <w:rsid w:val="00D93E49"/>
    <w:rsid w:val="00DC401B"/>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0</TotalTime>
  <Pages>13</Pages>
  <Words>1503</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NAHLAH MOHAMMED B. ALRAGAS</cp:lastModifiedBy>
  <cp:revision>2</cp:revision>
  <cp:lastPrinted>2022-02-16T16:04:00Z</cp:lastPrinted>
  <dcterms:created xsi:type="dcterms:W3CDTF">2026-07-26T18:35:00Z</dcterms:created>
  <dcterms:modified xsi:type="dcterms:W3CDTF">2026-07-26T18:35:00Z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